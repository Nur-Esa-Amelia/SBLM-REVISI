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055BB" w14:textId="3F331D82" w:rsidR="00814823" w:rsidRPr="00606B06" w:rsidRDefault="005C67C1" w:rsidP="00814823">
      <w:pPr>
        <w:rPr>
          <w:lang w:val="id-ID"/>
        </w:rPr>
      </w:pPr>
      <w:r w:rsidRPr="00606B06">
        <w:rPr>
          <w:noProof/>
          <w:lang w:val="id-ID" w:eastAsia="id-ID"/>
        </w:rPr>
        <w:drawing>
          <wp:anchor distT="0" distB="0" distL="114300" distR="114300" simplePos="0" relativeHeight="251658240" behindDoc="0" locked="0" layoutInCell="1" allowOverlap="1" wp14:anchorId="40D23037" wp14:editId="38C7A4D0">
            <wp:simplePos x="0" y="0"/>
            <wp:positionH relativeFrom="column">
              <wp:posOffset>50800</wp:posOffset>
            </wp:positionH>
            <wp:positionV relativeFrom="paragraph">
              <wp:posOffset>362</wp:posOffset>
            </wp:positionV>
            <wp:extent cx="1619250" cy="1638300"/>
            <wp:effectExtent l="0" t="0" r="0" b="0"/>
            <wp:wrapTopAndBottom/>
            <wp:docPr id="1627202968" name="Picture 1" descr="Description: Copy of LOGO MASTE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scription: Copy of LOGO MASTER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Biasa4"/>
        <w:tblW w:w="12256" w:type="dxa"/>
        <w:jc w:val="center"/>
        <w:tblLook w:val="04A0" w:firstRow="1" w:lastRow="0" w:firstColumn="1" w:lastColumn="0" w:noHBand="0" w:noVBand="1"/>
        <w:tblDescription w:val="Layout table"/>
      </w:tblPr>
      <w:tblGrid>
        <w:gridCol w:w="12256"/>
      </w:tblGrid>
      <w:tr w:rsidR="00814823" w:rsidRPr="00606B06" w14:paraId="46F2F4F4" w14:textId="77777777" w:rsidTr="00380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4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56" w:type="dxa"/>
            <w:tcMar>
              <w:top w:w="2808" w:type="dxa"/>
              <w:left w:w="115" w:type="dxa"/>
              <w:right w:w="115" w:type="dxa"/>
            </w:tcMar>
          </w:tcPr>
          <w:p w14:paraId="6405A0B4" w14:textId="40A96FCF" w:rsidR="00814823" w:rsidRPr="00606B06" w:rsidRDefault="00814823" w:rsidP="008F5585">
            <w:pPr>
              <w:pStyle w:val="ReportTitle"/>
              <w:rPr>
                <w:lang w:val="id-ID"/>
              </w:rPr>
            </w:pPr>
            <w:r w:rsidRPr="00606B06">
              <w:rPr>
                <w:noProof/>
                <w:lang w:val="id-ID" w:eastAsia="id-ID"/>
              </w:rPr>
              <mc:AlternateContent>
                <mc:Choice Requires="wps">
                  <w:drawing>
                    <wp:inline distT="0" distB="0" distL="0" distR="0" wp14:anchorId="78FBECC1" wp14:editId="3DC7A53E">
                      <wp:extent cx="6697389" cy="1023257"/>
                      <wp:effectExtent l="0" t="0" r="0" b="5715"/>
                      <wp:docPr id="24" name="Text Box 24" descr="Text box to enter tit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97389" cy="10232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FAD2F6" w14:textId="76FE0CB0" w:rsidR="006B56B1" w:rsidRPr="005C67C1" w:rsidRDefault="00000000" w:rsidP="00814823">
                                  <w:pPr>
                                    <w:pStyle w:val="ReportTitle"/>
                                    <w:rPr>
                                      <w:b/>
                                      <w:sz w:val="60"/>
                                      <w:szCs w:val="60"/>
                                      <w:lang w:val="id-ID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sz w:val="60"/>
                                        <w:szCs w:val="60"/>
                                        <w:lang w:val="id-ID"/>
                                      </w:rPr>
                                      <w:alias w:val="Enter document title:"/>
                                      <w:tag w:val=""/>
                                      <w:id w:val="1159278023"/>
                                      <w:placeholder>
                                        <w:docPart w:val="E30203E90F714AF5AB7B1470D101BF66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15:appearance w15:val="hidden"/>
                                      <w:text w:multiLine="1"/>
                                    </w:sdtPr>
                                    <w:sdtContent>
                                      <w:r w:rsidR="006B56B1">
                                        <w:rPr>
                                          <w:b/>
                                          <w:sz w:val="60"/>
                                          <w:szCs w:val="60"/>
                                          <w:lang w:val="id-ID"/>
                                        </w:rPr>
                                        <w:t>IKU / IKT</w:t>
                                      </w:r>
                                      <w:r w:rsidR="006B56B1">
                                        <w:rPr>
                                          <w:b/>
                                          <w:sz w:val="60"/>
                                          <w:szCs w:val="60"/>
                                          <w:lang w:val="id-ID"/>
                                        </w:rPr>
                                        <w:br/>
                                        <w:t>POLITEKNIK SUKABUMI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8FBECC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4" o:spid="_x0000_s1026" type="#_x0000_t202" alt="Text box to enter title" style="width:527.35pt;height:8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" filled="f" stroked="f">
                      <v:textbox>
                        <w:txbxContent>
                          <w:p w14:paraId="75FAD2F6" w14:textId="76FE0CB0" w:rsidR="006B56B1" w:rsidRPr="005C67C1" w:rsidRDefault="006B56B1" w:rsidP="00814823">
                            <w:pPr>
                              <w:pStyle w:val="ReportTitle"/>
                              <w:rPr>
                                <w:b/>
                                <w:sz w:val="60"/>
                                <w:szCs w:val="60"/>
                                <w:lang w:val="id-ID"/>
                              </w:rPr>
                            </w:pPr>
                            <w:sdt>
                              <w:sdtPr>
                                <w:rPr>
                                  <w:b/>
                                  <w:sz w:val="60"/>
                                  <w:szCs w:val="60"/>
                                  <w:lang w:val="id-ID"/>
                                </w:rPr>
                                <w:alias w:val="Enter document title:"/>
                                <w:tag w:val=""/>
                                <w:id w:val="1159278023"/>
                                <w:placeholder>
                                  <w:docPart w:val="E30203E90F714AF5AB7B1470D101BF66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15:appearance w15:val="hidden"/>
                                <w:text w:multiLine="1"/>
                              </w:sdtPr>
                              <w:sdtContent>
                                <w:r>
                                  <w:rPr>
                                    <w:b/>
                                    <w:sz w:val="60"/>
                                    <w:szCs w:val="60"/>
                                    <w:lang w:val="id-ID"/>
                                  </w:rPr>
                                  <w:t>IKU / IKT</w:t>
                                </w:r>
                                <w:r>
                                  <w:rPr>
                                    <w:b/>
                                    <w:sz w:val="60"/>
                                    <w:szCs w:val="60"/>
                                    <w:lang w:val="id-ID"/>
                                  </w:rPr>
                                  <w:br/>
                                  <w:t>POLITEKNIK SUKABUMI</w:t>
                                </w:r>
                              </w:sdtContent>
                            </w:sdt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606B06">
              <w:rPr>
                <w:noProof/>
                <w:lang w:val="id-ID" w:eastAsia="id-ID"/>
              </w:rPr>
              <mc:AlternateContent>
                <mc:Choice Requires="wps">
                  <w:drawing>
                    <wp:inline distT="0" distB="0" distL="0" distR="0" wp14:anchorId="41B75959" wp14:editId="31EB8060">
                      <wp:extent cx="3202305" cy="95250"/>
                      <wp:effectExtent l="0" t="0" r="0" b="0"/>
                      <wp:docPr id="18" name="Rectangle 18" descr="Lin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02305" cy="95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5BE84F" id="Rectangle 18" o:spid="_x0000_s1026" alt="Line" style="width:252.15pt;height: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" fillcolor="#cb400b [2415]" stroked="f" strokeweight="2.25pt">
                      <w10:anchorlock/>
                    </v:rect>
                  </w:pict>
                </mc:Fallback>
              </mc:AlternateContent>
            </w:r>
          </w:p>
        </w:tc>
      </w:tr>
      <w:tr w:rsidR="00814823" w:rsidRPr="00606B06" w14:paraId="708098AE" w14:textId="77777777" w:rsidTr="00274F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56" w:type="dxa"/>
            <w:shd w:val="clear" w:color="auto" w:fill="auto"/>
            <w:vAlign w:val="center"/>
          </w:tcPr>
          <w:p w14:paraId="71AC0D21" w14:textId="02C453B4" w:rsidR="00814823" w:rsidRPr="00606B06" w:rsidRDefault="00814823" w:rsidP="00274F3D">
            <w:pPr>
              <w:tabs>
                <w:tab w:val="left" w:pos="397"/>
                <w:tab w:val="center" w:pos="5695"/>
              </w:tabs>
              <w:jc w:val="center"/>
              <w:rPr>
                <w:rFonts w:asciiTheme="majorHAnsi" w:eastAsiaTheme="majorEastAsia" w:hAnsiTheme="majorHAnsi" w:cstheme="majorBidi"/>
                <w:b w:val="0"/>
                <w:bCs w:val="0"/>
                <w:color w:val="F3642C" w:themeColor="text2"/>
                <w:spacing w:val="5"/>
                <w:kern w:val="28"/>
                <w:sz w:val="24"/>
                <w:szCs w:val="24"/>
                <w:lang w:val="id-ID"/>
                <w14:ligatures w14:val="standardContextual"/>
                <w14:cntxtAlts/>
              </w:rPr>
            </w:pPr>
            <w:r w:rsidRPr="00606B06">
              <w:rPr>
                <w:rFonts w:asciiTheme="majorHAnsi" w:eastAsiaTheme="majorEastAsia" w:hAnsiTheme="majorHAnsi" w:cstheme="majorBidi"/>
                <w:noProof/>
                <w:color w:val="F3642C" w:themeColor="text2"/>
                <w:spacing w:val="5"/>
                <w:kern w:val="28"/>
                <w:sz w:val="96"/>
                <w:szCs w:val="56"/>
                <w:lang w:val="id-ID" w:eastAsia="id-ID"/>
              </w:rPr>
              <mc:AlternateContent>
                <mc:Choice Requires="wps">
                  <w:drawing>
                    <wp:inline distT="0" distB="0" distL="0" distR="0" wp14:anchorId="32A8C2EF" wp14:editId="03C30FC7">
                      <wp:extent cx="3515096" cy="714375"/>
                      <wp:effectExtent l="0" t="0" r="0" b="9525"/>
                      <wp:docPr id="25" name="Text Box 25" descr="Text box to enter subtit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15096" cy="714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sz w:val="48"/>
                                      <w:szCs w:val="44"/>
                                    </w:rPr>
                                    <w:alias w:val="Enter document subtitle:"/>
                                    <w:tag w:val="Enter document subtitle:"/>
                                    <w:id w:val="-82621622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 w:multiLine="1"/>
                                  </w:sdtPr>
                                  <w:sdtContent>
                                    <w:p w14:paraId="5EC4EC45" w14:textId="0580E9A7" w:rsidR="006B56B1" w:rsidRDefault="006B56B1" w:rsidP="00814823">
                                      <w:pPr>
                                        <w:pStyle w:val="Subjudul"/>
                                        <w:jc w:val="center"/>
                                      </w:pPr>
                                      <w:r>
                                        <w:rPr>
                                          <w:sz w:val="48"/>
                                          <w:szCs w:val="44"/>
                                          <w:lang w:val="id-ID"/>
                                        </w:rPr>
                                        <w:t>Tahun 2021 – 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2A8C2EF" id="Text Box 25" o:spid="_x0000_s1027" type="#_x0000_t202" alt="Text box to enter subtitle" style="width:276.8pt;height:5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" filled="f" stroked="f">
                      <v:textbox>
                        <w:txbxContent>
                          <w:sdt>
                            <w:sdtPr>
                              <w:rPr>
                                <w:sz w:val="48"/>
                                <w:szCs w:val="44"/>
                              </w:rPr>
                              <w:alias w:val="Enter document subtitle:"/>
                              <w:tag w:val="Enter document subtitle:"/>
                              <w:id w:val="-82621622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 w:multiLine="1"/>
                            </w:sdtPr>
                            <w:sdtContent>
                              <w:p w14:paraId="5EC4EC45" w14:textId="0580E9A7" w:rsidR="006B56B1" w:rsidRDefault="006B56B1" w:rsidP="00814823">
                                <w:pPr>
                                  <w:pStyle w:val="Subtitle"/>
                                  <w:jc w:val="center"/>
                                </w:pPr>
                                <w:r>
                                  <w:rPr>
                                    <w:sz w:val="48"/>
                                    <w:szCs w:val="44"/>
                                    <w:lang w:val="id-ID"/>
                                  </w:rPr>
                                  <w:t>Tahun 2021 – 2025</w:t>
                                </w:r>
                              </w:p>
                            </w:sdtContent>
                          </w:sdt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814823" w:rsidRPr="00606B06" w14:paraId="71DCF86D" w14:textId="77777777" w:rsidTr="00CF6324">
        <w:trPr>
          <w:trHeight w:val="2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56" w:type="dxa"/>
            <w:shd w:val="clear" w:color="auto" w:fill="F7A180" w:themeFill="text2" w:themeFillTint="99"/>
            <w:vAlign w:val="center"/>
          </w:tcPr>
          <w:p w14:paraId="106E486B" w14:textId="77777777" w:rsidR="00814823" w:rsidRPr="00606B06" w:rsidRDefault="00814823" w:rsidP="00274F3D">
            <w:pPr>
              <w:jc w:val="center"/>
              <w:rPr>
                <w:rFonts w:asciiTheme="majorHAnsi" w:eastAsiaTheme="majorEastAsia" w:hAnsiTheme="majorHAnsi" w:cstheme="majorBidi"/>
                <w:color w:val="F3642C" w:themeColor="text2"/>
                <w:spacing w:val="5"/>
                <w:kern w:val="28"/>
                <w:sz w:val="20"/>
                <w:szCs w:val="20"/>
                <w:lang w:val="id-ID"/>
                <w14:ligatures w14:val="standardContextual"/>
                <w14:cntxtAlts/>
              </w:rPr>
            </w:pPr>
            <w:r w:rsidRPr="00606B06">
              <w:rPr>
                <w:rFonts w:asciiTheme="majorHAnsi" w:eastAsiaTheme="majorEastAsia" w:hAnsiTheme="majorHAnsi" w:cstheme="majorBidi"/>
                <w:noProof/>
                <w:color w:val="F3642C" w:themeColor="text2"/>
                <w:spacing w:val="5"/>
                <w:kern w:val="28"/>
                <w:sz w:val="96"/>
                <w:szCs w:val="56"/>
                <w:lang w:val="id-ID" w:eastAsia="id-ID"/>
              </w:rPr>
              <mc:AlternateContent>
                <mc:Choice Requires="wps">
                  <w:drawing>
                    <wp:inline distT="0" distB="0" distL="0" distR="0" wp14:anchorId="5001287B" wp14:editId="2078F5D3">
                      <wp:extent cx="6495393" cy="696322"/>
                      <wp:effectExtent l="0" t="0" r="0" b="8890"/>
                      <wp:docPr id="26" name="Text Box 26" descr="Text box to enter abstrac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95393" cy="6963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932A2B" w14:textId="77777777" w:rsidR="006B56B1" w:rsidRPr="00CF6324" w:rsidRDefault="006B56B1" w:rsidP="005C67C1">
                                  <w:pPr>
                                    <w:pStyle w:val="Header"/>
                                    <w:tabs>
                                      <w:tab w:val="left" w:pos="1080"/>
                                    </w:tabs>
                                    <w:spacing w:after="0"/>
                                    <w:jc w:val="center"/>
                                    <w:rPr>
                                      <w:rFonts w:ascii="Gill Sans MT" w:hAnsi="Gill Sans MT" w:cstheme="minorHAnsi"/>
                                      <w:bCs/>
                                      <w:sz w:val="24"/>
                                      <w:szCs w:val="32"/>
                                    </w:rPr>
                                  </w:pPr>
                                  <w:r w:rsidRPr="00CF6324">
                                    <w:rPr>
                                      <w:rFonts w:ascii="Gill Sans MT" w:hAnsi="Gill Sans MT" w:cstheme="minorHAnsi"/>
                                      <w:bCs/>
                                      <w:sz w:val="28"/>
                                      <w:szCs w:val="32"/>
                                    </w:rPr>
                                    <w:t>YAYASAN PENDIDIKAN TINGGI KUSUMAH BANGSA</w:t>
                                  </w:r>
                                </w:p>
                                <w:p w14:paraId="09C5884B" w14:textId="77777777" w:rsidR="006B56B1" w:rsidRPr="00CF6324" w:rsidRDefault="006B56B1" w:rsidP="005C67C1">
                                  <w:pPr>
                                    <w:pStyle w:val="Header"/>
                                    <w:spacing w:after="0"/>
                                    <w:jc w:val="center"/>
                                    <w:rPr>
                                      <w:rFonts w:ascii="Gill Sans MT" w:hAnsi="Gill Sans MT" w:cstheme="minorHAnsi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CF6324">
                                    <w:rPr>
                                      <w:rFonts w:ascii="Gill Sans MT" w:hAnsi="Gill Sans MT" w:cstheme="minorHAnsi"/>
                                      <w:bCs/>
                                      <w:sz w:val="28"/>
                                      <w:szCs w:val="28"/>
                                      <w:lang w:val="it-IT"/>
                                    </w:rPr>
                                    <w:t>Jl.Babakan Sirna No.25 Benteng Kota Sukabumi</w:t>
                                  </w:r>
                                </w:p>
                                <w:p w14:paraId="53CA71C4" w14:textId="3A539DC4" w:rsidR="006B56B1" w:rsidRPr="00CF6324" w:rsidRDefault="006B56B1" w:rsidP="005C67C1">
                                  <w:pPr>
                                    <w:pStyle w:val="Header"/>
                                    <w:spacing w:after="0"/>
                                    <w:jc w:val="center"/>
                                    <w:rPr>
                                      <w:rFonts w:ascii="Gill Sans MT" w:hAnsi="Gill Sans MT" w:cstheme="minorHAnsi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CF6324">
                                    <w:rPr>
                                      <w:rFonts w:ascii="Gill Sans MT" w:hAnsi="Gill Sans MT" w:cstheme="minorHAnsi"/>
                                      <w:bCs/>
                                      <w:sz w:val="28"/>
                                      <w:szCs w:val="28"/>
                                    </w:rPr>
                                    <w:t>Telp.0266-215417;225905 Fax.215417 http://polteksmi.ac.id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001287B" id="Text Box 26" o:spid="_x0000_s1028" type="#_x0000_t202" alt="Text box to enter abstract" style="width:511.45pt;height:5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" filled="f" stroked="f">
                      <v:textbox>
                        <w:txbxContent>
                          <w:p w14:paraId="55932A2B" w14:textId="77777777" w:rsidR="006B56B1" w:rsidRPr="00CF6324" w:rsidRDefault="006B56B1" w:rsidP="005C67C1">
                            <w:pPr>
                              <w:pStyle w:val="Header"/>
                              <w:tabs>
                                <w:tab w:val="left" w:pos="1080"/>
                              </w:tabs>
                              <w:spacing w:after="0"/>
                              <w:jc w:val="center"/>
                              <w:rPr>
                                <w:rFonts w:ascii="Gill Sans MT" w:hAnsi="Gill Sans MT" w:cstheme="minorHAnsi"/>
                                <w:bCs/>
                                <w:sz w:val="24"/>
                                <w:szCs w:val="32"/>
                              </w:rPr>
                            </w:pPr>
                            <w:r w:rsidRPr="00CF6324">
                              <w:rPr>
                                <w:rFonts w:ascii="Gill Sans MT" w:hAnsi="Gill Sans MT" w:cstheme="minorHAnsi"/>
                                <w:bCs/>
                                <w:sz w:val="28"/>
                                <w:szCs w:val="32"/>
                              </w:rPr>
                              <w:t>YAYASAN PENDIDIKAN TINGGI KUSUMAH BANGSA</w:t>
                            </w:r>
                          </w:p>
                          <w:p w14:paraId="09C5884B" w14:textId="77777777" w:rsidR="006B56B1" w:rsidRPr="00CF6324" w:rsidRDefault="006B56B1" w:rsidP="005C67C1">
                            <w:pPr>
                              <w:pStyle w:val="Header"/>
                              <w:spacing w:after="0"/>
                              <w:jc w:val="center"/>
                              <w:rPr>
                                <w:rFonts w:ascii="Gill Sans MT" w:hAnsi="Gill Sans MT" w:cstheme="minorHAnsi"/>
                                <w:bCs/>
                                <w:sz w:val="28"/>
                                <w:szCs w:val="28"/>
                              </w:rPr>
                            </w:pPr>
                            <w:r w:rsidRPr="00CF6324">
                              <w:rPr>
                                <w:rFonts w:ascii="Gill Sans MT" w:hAnsi="Gill Sans MT" w:cstheme="minorHAnsi"/>
                                <w:bCs/>
                                <w:sz w:val="28"/>
                                <w:szCs w:val="28"/>
                                <w:lang w:val="it-IT"/>
                              </w:rPr>
                              <w:t>Jl.Babakan Sirna No.25 Benteng Kota Sukabumi</w:t>
                            </w:r>
                          </w:p>
                          <w:p w14:paraId="53CA71C4" w14:textId="3A539DC4" w:rsidR="006B56B1" w:rsidRPr="00CF6324" w:rsidRDefault="006B56B1" w:rsidP="005C67C1">
                            <w:pPr>
                              <w:pStyle w:val="Header"/>
                              <w:spacing w:after="0"/>
                              <w:jc w:val="center"/>
                              <w:rPr>
                                <w:rFonts w:ascii="Gill Sans MT" w:hAnsi="Gill Sans MT" w:cstheme="minorHAnsi"/>
                                <w:bCs/>
                                <w:sz w:val="28"/>
                                <w:szCs w:val="28"/>
                              </w:rPr>
                            </w:pPr>
                            <w:r w:rsidRPr="00CF6324">
                              <w:rPr>
                                <w:rFonts w:ascii="Gill Sans MT" w:hAnsi="Gill Sans MT" w:cstheme="minorHAnsi"/>
                                <w:bCs/>
                                <w:sz w:val="28"/>
                                <w:szCs w:val="28"/>
                              </w:rPr>
                              <w:t>Telp.0266-215417</w:t>
                            </w:r>
                            <w:proofErr w:type="gramStart"/>
                            <w:r w:rsidRPr="00CF6324">
                              <w:rPr>
                                <w:rFonts w:ascii="Gill Sans MT" w:hAnsi="Gill Sans MT" w:cstheme="minorHAnsi"/>
                                <w:bCs/>
                                <w:sz w:val="28"/>
                                <w:szCs w:val="28"/>
                              </w:rPr>
                              <w:t>;225905</w:t>
                            </w:r>
                            <w:proofErr w:type="gramEnd"/>
                            <w:r w:rsidRPr="00CF6324">
                              <w:rPr>
                                <w:rFonts w:ascii="Gill Sans MT" w:hAnsi="Gill Sans MT" w:cstheme="minorHAnsi"/>
                                <w:bCs/>
                                <w:sz w:val="28"/>
                                <w:szCs w:val="28"/>
                              </w:rPr>
                              <w:t xml:space="preserve"> Fax.215417 http://polteksmi.ac.id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1F7701BD" w14:textId="77777777" w:rsidR="005C67C1" w:rsidRPr="00606B06" w:rsidRDefault="005C67C1" w:rsidP="001C62C8">
      <w:pPr>
        <w:rPr>
          <w:sz w:val="24"/>
          <w:lang w:val="id-ID"/>
        </w:rPr>
      </w:pPr>
    </w:p>
    <w:p w14:paraId="37FBADEC" w14:textId="77777777" w:rsidR="00BD6F26" w:rsidRPr="00606B06" w:rsidRDefault="00BD6F26" w:rsidP="001C62C8">
      <w:pPr>
        <w:rPr>
          <w:sz w:val="24"/>
          <w:lang w:val="id-ID"/>
        </w:rPr>
      </w:pPr>
    </w:p>
    <w:p w14:paraId="7F33F908" w14:textId="77777777" w:rsidR="00B224C3" w:rsidRPr="00606B06" w:rsidRDefault="00B224C3" w:rsidP="001C62C8">
      <w:pPr>
        <w:rPr>
          <w:sz w:val="24"/>
          <w:lang w:val="id-ID"/>
        </w:rPr>
      </w:pPr>
    </w:p>
    <w:p w14:paraId="113320B7" w14:textId="77777777" w:rsidR="00DB39DA" w:rsidRDefault="00DB39DA" w:rsidP="001C62C8">
      <w:pPr>
        <w:rPr>
          <w:sz w:val="24"/>
          <w:lang w:val="id-ID"/>
        </w:rPr>
        <w:sectPr w:rsidR="00DB39DA" w:rsidSect="00C6165E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560" w:right="1080" w:bottom="1440" w:left="1080" w:header="576" w:footer="0" w:gutter="0"/>
          <w:pgNumType w:start="0"/>
          <w:cols w:space="720"/>
          <w:titlePg/>
          <w:docGrid w:linePitch="360"/>
        </w:sectPr>
      </w:pPr>
    </w:p>
    <w:p w14:paraId="1036FE68" w14:textId="77777777" w:rsidR="00B224C3" w:rsidRDefault="00B224C3" w:rsidP="001C62C8">
      <w:pPr>
        <w:rPr>
          <w:sz w:val="24"/>
          <w:lang w:val="id-ID"/>
        </w:rPr>
      </w:pPr>
    </w:p>
    <w:p w14:paraId="759FB25E" w14:textId="77777777" w:rsidR="00CF6324" w:rsidRDefault="00CF6324" w:rsidP="009D6A72">
      <w:pPr>
        <w:spacing w:after="0"/>
        <w:rPr>
          <w:rFonts w:ascii="Avenir Next LT Pro" w:hAnsi="Avenir Next LT Pro"/>
          <w:b/>
          <w:bCs/>
          <w:sz w:val="32"/>
          <w:szCs w:val="28"/>
          <w:lang w:val="id-ID"/>
        </w:rPr>
      </w:pPr>
    </w:p>
    <w:p w14:paraId="78056184" w14:textId="3F107685" w:rsidR="00BD6F26" w:rsidRPr="00606B06" w:rsidRDefault="00BD6F26" w:rsidP="00116CF0">
      <w:pPr>
        <w:spacing w:after="0"/>
        <w:jc w:val="center"/>
        <w:rPr>
          <w:rFonts w:ascii="Avenir Next LT Pro" w:hAnsi="Avenir Next LT Pro"/>
          <w:b/>
          <w:bCs/>
          <w:sz w:val="32"/>
          <w:szCs w:val="28"/>
          <w:lang w:val="id-ID"/>
        </w:rPr>
      </w:pPr>
      <w:r w:rsidRPr="00606B06">
        <w:rPr>
          <w:rFonts w:ascii="Avenir Next LT Pro" w:hAnsi="Avenir Next LT Pro"/>
          <w:b/>
          <w:bCs/>
          <w:sz w:val="32"/>
          <w:szCs w:val="28"/>
          <w:lang w:val="id-ID"/>
        </w:rPr>
        <w:t>LEMBAR PENGESAHAN</w:t>
      </w:r>
    </w:p>
    <w:p w14:paraId="49F2AF41" w14:textId="77777777" w:rsidR="00BD6F26" w:rsidRPr="00606B06" w:rsidRDefault="00BD6F26" w:rsidP="00116CF0">
      <w:pPr>
        <w:spacing w:after="0"/>
        <w:jc w:val="center"/>
        <w:rPr>
          <w:rFonts w:ascii="Avenir Next LT Pro" w:hAnsi="Avenir Next LT Pro"/>
          <w:sz w:val="24"/>
          <w:lang w:val="id-ID"/>
        </w:rPr>
      </w:pPr>
    </w:p>
    <w:p w14:paraId="1DF42DE9" w14:textId="77777777" w:rsidR="00116CF0" w:rsidRPr="00606B06" w:rsidRDefault="00116CF0" w:rsidP="00116CF0">
      <w:pPr>
        <w:spacing w:after="0"/>
        <w:jc w:val="center"/>
        <w:rPr>
          <w:rFonts w:ascii="Avenir Next LT Pro" w:hAnsi="Avenir Next LT Pro"/>
          <w:sz w:val="24"/>
          <w:lang w:val="id-ID"/>
        </w:rPr>
      </w:pPr>
    </w:p>
    <w:p w14:paraId="6B464079" w14:textId="77777777" w:rsidR="00116CF0" w:rsidRPr="00606B06" w:rsidRDefault="00116CF0" w:rsidP="00116CF0">
      <w:pPr>
        <w:spacing w:after="0"/>
        <w:jc w:val="center"/>
        <w:rPr>
          <w:rFonts w:ascii="Avenir Next LT Pro" w:hAnsi="Avenir Next LT Pro"/>
          <w:sz w:val="24"/>
          <w:lang w:val="id-ID"/>
        </w:rPr>
      </w:pPr>
    </w:p>
    <w:p w14:paraId="68E29294" w14:textId="77777777" w:rsidR="00116CF0" w:rsidRPr="00606B06" w:rsidRDefault="00116CF0" w:rsidP="00116CF0">
      <w:pPr>
        <w:spacing w:after="0"/>
        <w:jc w:val="center"/>
        <w:rPr>
          <w:rFonts w:ascii="Avenir Next LT Pro" w:hAnsi="Avenir Next LT Pro"/>
          <w:sz w:val="24"/>
          <w:lang w:val="id-ID"/>
        </w:rPr>
      </w:pPr>
    </w:p>
    <w:p w14:paraId="38F7D48A" w14:textId="77777777" w:rsidR="00116CF0" w:rsidRPr="00606B06" w:rsidRDefault="00116CF0" w:rsidP="00116CF0">
      <w:pPr>
        <w:spacing w:after="0"/>
        <w:jc w:val="center"/>
        <w:rPr>
          <w:rFonts w:ascii="Avenir Next LT Pro" w:hAnsi="Avenir Next LT Pro"/>
          <w:sz w:val="24"/>
          <w:lang w:val="id-ID"/>
        </w:rPr>
      </w:pPr>
    </w:p>
    <w:p w14:paraId="1A41A162" w14:textId="1785CE34" w:rsidR="00BD6F26" w:rsidRPr="00606B06" w:rsidRDefault="009C5EDF" w:rsidP="00116CF0">
      <w:pPr>
        <w:spacing w:after="0" w:line="360" w:lineRule="auto"/>
        <w:jc w:val="center"/>
        <w:rPr>
          <w:rFonts w:ascii="Avenir Next LT Pro" w:hAnsi="Avenir Next LT Pro"/>
          <w:b/>
          <w:bCs/>
          <w:sz w:val="24"/>
          <w:lang w:val="id-ID"/>
        </w:rPr>
      </w:pPr>
      <w:r>
        <w:rPr>
          <w:rFonts w:ascii="Avenir Next LT Pro" w:hAnsi="Avenir Next LT Pro"/>
          <w:b/>
          <w:bCs/>
          <w:sz w:val="24"/>
          <w:lang w:val="id-ID"/>
        </w:rPr>
        <w:t>IKU / IK</w:t>
      </w:r>
      <w:r w:rsidR="00B625D5">
        <w:rPr>
          <w:rFonts w:ascii="Avenir Next LT Pro" w:hAnsi="Avenir Next LT Pro"/>
          <w:b/>
          <w:bCs/>
          <w:sz w:val="24"/>
          <w:lang w:val="id-ID"/>
        </w:rPr>
        <w:t>T</w:t>
      </w:r>
    </w:p>
    <w:p w14:paraId="4D94DA7F" w14:textId="6E1138AE" w:rsidR="00BD6F26" w:rsidRPr="00606B06" w:rsidRDefault="00BD6F26" w:rsidP="00116CF0">
      <w:pPr>
        <w:spacing w:after="0" w:line="360" w:lineRule="auto"/>
        <w:jc w:val="center"/>
        <w:rPr>
          <w:rFonts w:ascii="Avenir Next LT Pro" w:hAnsi="Avenir Next LT Pro"/>
          <w:b/>
          <w:bCs/>
          <w:sz w:val="24"/>
          <w:lang w:val="id-ID"/>
        </w:rPr>
      </w:pPr>
      <w:r w:rsidRPr="00606B06">
        <w:rPr>
          <w:rFonts w:ascii="Avenir Next LT Pro" w:hAnsi="Avenir Next LT Pro"/>
          <w:b/>
          <w:bCs/>
          <w:sz w:val="24"/>
          <w:lang w:val="id-ID"/>
        </w:rPr>
        <w:t>POLITEKNIK SUKABUMI</w:t>
      </w:r>
    </w:p>
    <w:p w14:paraId="2C5451FB" w14:textId="07AD3BBD" w:rsidR="00BD6F26" w:rsidRPr="00606B06" w:rsidRDefault="00BD6F26" w:rsidP="00116CF0">
      <w:pPr>
        <w:spacing w:after="0" w:line="360" w:lineRule="auto"/>
        <w:jc w:val="center"/>
        <w:rPr>
          <w:rFonts w:ascii="Avenir Next LT Pro" w:hAnsi="Avenir Next LT Pro"/>
          <w:b/>
          <w:bCs/>
          <w:sz w:val="24"/>
          <w:lang w:val="id-ID"/>
        </w:rPr>
      </w:pPr>
      <w:r w:rsidRPr="00606B06">
        <w:rPr>
          <w:rFonts w:ascii="Avenir Next LT Pro" w:hAnsi="Avenir Next LT Pro"/>
          <w:b/>
          <w:bCs/>
          <w:sz w:val="24"/>
          <w:lang w:val="id-ID"/>
        </w:rPr>
        <w:t>TAHUN 2021 – 2025</w:t>
      </w:r>
    </w:p>
    <w:p w14:paraId="5A9F2790" w14:textId="77777777" w:rsidR="00BD6F26" w:rsidRPr="00606B06" w:rsidRDefault="00BD6F26" w:rsidP="00116CF0">
      <w:pPr>
        <w:jc w:val="center"/>
        <w:rPr>
          <w:rFonts w:ascii="Avenir Next LT Pro" w:hAnsi="Avenir Next LT Pro"/>
          <w:sz w:val="24"/>
          <w:lang w:val="id-ID"/>
        </w:rPr>
      </w:pPr>
    </w:p>
    <w:p w14:paraId="57100C25" w14:textId="0DDB05DF" w:rsidR="00BD6F26" w:rsidRPr="00606B06" w:rsidRDefault="00BD6F26" w:rsidP="00116CF0">
      <w:pPr>
        <w:jc w:val="center"/>
        <w:rPr>
          <w:rFonts w:ascii="Avenir Next LT Pro" w:hAnsi="Avenir Next LT Pro"/>
          <w:sz w:val="24"/>
          <w:lang w:val="id-ID"/>
        </w:rPr>
      </w:pPr>
    </w:p>
    <w:p w14:paraId="538780D8" w14:textId="1551DF79" w:rsidR="00BD6F26" w:rsidRPr="00606B06" w:rsidRDefault="009C5EDF" w:rsidP="00116CF0">
      <w:pPr>
        <w:jc w:val="center"/>
        <w:rPr>
          <w:rFonts w:ascii="Avenir Next LT Pro" w:hAnsi="Avenir Next LT Pro"/>
          <w:sz w:val="24"/>
          <w:lang w:val="id-ID"/>
        </w:rPr>
      </w:pPr>
      <w:r>
        <w:rPr>
          <w:rFonts w:ascii="Avenir Next LT Pro" w:hAnsi="Avenir Next LT Pro"/>
          <w:sz w:val="24"/>
          <w:lang w:val="id-ID"/>
        </w:rPr>
        <w:t xml:space="preserve">Indikator Kinerja Utama (IKU) atau Indikator Kinerja </w:t>
      </w:r>
      <w:r w:rsidR="00B625D5">
        <w:rPr>
          <w:rFonts w:ascii="Avenir Next LT Pro" w:hAnsi="Avenir Next LT Pro"/>
          <w:sz w:val="24"/>
          <w:lang w:val="id-ID"/>
        </w:rPr>
        <w:t>Tambahan</w:t>
      </w:r>
      <w:r>
        <w:rPr>
          <w:rFonts w:ascii="Avenir Next LT Pro" w:hAnsi="Avenir Next LT Pro"/>
          <w:sz w:val="24"/>
          <w:lang w:val="id-ID"/>
        </w:rPr>
        <w:t xml:space="preserve"> (IK</w:t>
      </w:r>
      <w:r w:rsidR="00B625D5">
        <w:rPr>
          <w:rFonts w:ascii="Avenir Next LT Pro" w:hAnsi="Avenir Next LT Pro"/>
          <w:sz w:val="24"/>
          <w:lang w:val="id-ID"/>
        </w:rPr>
        <w:t>T</w:t>
      </w:r>
      <w:r>
        <w:rPr>
          <w:rFonts w:ascii="Avenir Next LT Pro" w:hAnsi="Avenir Next LT Pro"/>
          <w:sz w:val="24"/>
          <w:lang w:val="id-ID"/>
        </w:rPr>
        <w:t>)</w:t>
      </w:r>
      <w:r w:rsidR="00BD6F26" w:rsidRPr="00606B06">
        <w:rPr>
          <w:rFonts w:ascii="Avenir Next LT Pro" w:hAnsi="Avenir Next LT Pro"/>
          <w:sz w:val="24"/>
          <w:lang w:val="id-ID"/>
        </w:rPr>
        <w:t xml:space="preserve"> Politeknik Sukabumi tahun 2021 – 2025 telah disusun oleh Tim Politeknik Sukabumi.</w:t>
      </w:r>
    </w:p>
    <w:p w14:paraId="2B2017DE" w14:textId="1B3C696C" w:rsidR="00BD6F26" w:rsidRPr="00606B06" w:rsidRDefault="00BD6F26" w:rsidP="00116CF0">
      <w:pPr>
        <w:jc w:val="center"/>
        <w:rPr>
          <w:rFonts w:ascii="Avenir Next LT Pro" w:hAnsi="Avenir Next LT Pro"/>
          <w:sz w:val="24"/>
          <w:lang w:val="id-ID"/>
        </w:rPr>
      </w:pPr>
    </w:p>
    <w:p w14:paraId="08F1C88D" w14:textId="01043B08" w:rsidR="00BD6F26" w:rsidRPr="00606B06" w:rsidRDefault="00BD6F26" w:rsidP="00116CF0">
      <w:pPr>
        <w:jc w:val="center"/>
        <w:rPr>
          <w:rFonts w:ascii="Avenir Next LT Pro" w:hAnsi="Avenir Next LT Pro"/>
          <w:sz w:val="24"/>
          <w:lang w:val="id-ID"/>
        </w:rPr>
      </w:pPr>
    </w:p>
    <w:p w14:paraId="3C7898E7" w14:textId="0EA42A77" w:rsidR="00BD6F26" w:rsidRPr="00606B06" w:rsidRDefault="00B224C3" w:rsidP="00116CF0">
      <w:pPr>
        <w:spacing w:after="0" w:line="360" w:lineRule="auto"/>
        <w:jc w:val="center"/>
        <w:rPr>
          <w:rFonts w:ascii="Avenir Next LT Pro" w:hAnsi="Avenir Next LT Pro"/>
          <w:sz w:val="24"/>
          <w:lang w:val="id-ID"/>
        </w:rPr>
      </w:pPr>
      <w:r w:rsidRPr="00606B06">
        <w:rPr>
          <w:noProof/>
          <w:sz w:val="24"/>
          <w:lang w:val="id-ID" w:eastAsia="id-ID"/>
        </w:rPr>
        <w:drawing>
          <wp:anchor distT="0" distB="0" distL="114300" distR="114300" simplePos="0" relativeHeight="251661312" behindDoc="0" locked="0" layoutInCell="1" allowOverlap="1" wp14:anchorId="60B63889" wp14:editId="570E5A4E">
            <wp:simplePos x="0" y="0"/>
            <wp:positionH relativeFrom="column">
              <wp:posOffset>1748996</wp:posOffset>
            </wp:positionH>
            <wp:positionV relativeFrom="paragraph">
              <wp:posOffset>242570</wp:posOffset>
            </wp:positionV>
            <wp:extent cx="1412580" cy="1384463"/>
            <wp:effectExtent l="0" t="0" r="0" b="6350"/>
            <wp:wrapNone/>
            <wp:docPr id="1750604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580" cy="1384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6F26" w:rsidRPr="00606B06">
        <w:rPr>
          <w:rFonts w:ascii="Avenir Next LT Pro" w:hAnsi="Avenir Next LT Pro"/>
          <w:sz w:val="24"/>
          <w:lang w:val="id-ID"/>
        </w:rPr>
        <w:t xml:space="preserve">Sukabumi, </w:t>
      </w:r>
      <w:r w:rsidR="00163FC7">
        <w:rPr>
          <w:rFonts w:ascii="Avenir Next LT Pro" w:hAnsi="Avenir Next LT Pro"/>
          <w:sz w:val="24"/>
          <w:lang w:val="id-ID"/>
        </w:rPr>
        <w:t>Januari</w:t>
      </w:r>
      <w:r w:rsidR="00BD6F26" w:rsidRPr="00606B06">
        <w:rPr>
          <w:rFonts w:ascii="Avenir Next LT Pro" w:hAnsi="Avenir Next LT Pro"/>
          <w:sz w:val="24"/>
          <w:lang w:val="id-ID"/>
        </w:rPr>
        <w:t xml:space="preserve"> 2021</w:t>
      </w:r>
    </w:p>
    <w:p w14:paraId="42BE7E00" w14:textId="1C1AE0A7" w:rsidR="00BD6F26" w:rsidRPr="00606B06" w:rsidRDefault="00B224C3" w:rsidP="00116CF0">
      <w:pPr>
        <w:spacing w:after="0" w:line="360" w:lineRule="auto"/>
        <w:jc w:val="center"/>
        <w:rPr>
          <w:rFonts w:ascii="Avenir Next LT Pro" w:hAnsi="Avenir Next LT Pro"/>
          <w:sz w:val="24"/>
          <w:lang w:val="id-ID"/>
        </w:rPr>
      </w:pPr>
      <w:r w:rsidRPr="00606B06">
        <w:rPr>
          <w:rFonts w:ascii="Avenir Next LT Pro" w:hAnsi="Avenir Next LT Pro"/>
          <w:noProof/>
          <w:sz w:val="24"/>
          <w:lang w:val="id-ID" w:eastAsia="id-ID"/>
        </w:rPr>
        <w:drawing>
          <wp:anchor distT="0" distB="0" distL="114300" distR="114300" simplePos="0" relativeHeight="251660288" behindDoc="0" locked="0" layoutInCell="1" allowOverlap="1" wp14:anchorId="44A7493B" wp14:editId="5774D978">
            <wp:simplePos x="0" y="0"/>
            <wp:positionH relativeFrom="column">
              <wp:posOffset>2588895</wp:posOffset>
            </wp:positionH>
            <wp:positionV relativeFrom="paragraph">
              <wp:posOffset>230874</wp:posOffset>
            </wp:positionV>
            <wp:extent cx="1882002" cy="1180214"/>
            <wp:effectExtent l="0" t="0" r="4445" b="1270"/>
            <wp:wrapNone/>
            <wp:docPr id="95609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clrChange>
                        <a:clrFrom>
                          <a:srgbClr val="F6F5FA"/>
                        </a:clrFrom>
                        <a:clrTo>
                          <a:srgbClr val="F6F5FA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45" t="13175" r="43329" b="56218"/>
                    <a:stretch/>
                  </pic:blipFill>
                  <pic:spPr bwMode="auto">
                    <a:xfrm>
                      <a:off x="0" y="0"/>
                      <a:ext cx="1882002" cy="1180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6F26" w:rsidRPr="00606B06">
        <w:rPr>
          <w:rFonts w:ascii="Avenir Next LT Pro" w:hAnsi="Avenir Next LT Pro"/>
          <w:sz w:val="24"/>
          <w:lang w:val="id-ID"/>
        </w:rPr>
        <w:t>Direktur Politeknik Sukabumi</w:t>
      </w:r>
    </w:p>
    <w:p w14:paraId="712B7B28" w14:textId="06709710" w:rsidR="00BD6F26" w:rsidRPr="00606B06" w:rsidRDefault="00BD6F26" w:rsidP="00B224C3">
      <w:pPr>
        <w:spacing w:after="0" w:line="360" w:lineRule="auto"/>
        <w:jc w:val="center"/>
        <w:rPr>
          <w:rFonts w:ascii="Avenir Next LT Pro" w:hAnsi="Avenir Next LT Pro"/>
          <w:sz w:val="24"/>
          <w:lang w:val="id-ID"/>
        </w:rPr>
      </w:pPr>
    </w:p>
    <w:p w14:paraId="16992459" w14:textId="77777777" w:rsidR="00116CF0" w:rsidRPr="00606B06" w:rsidRDefault="00116CF0" w:rsidP="00116CF0">
      <w:pPr>
        <w:spacing w:after="0" w:line="360" w:lineRule="auto"/>
        <w:jc w:val="center"/>
        <w:rPr>
          <w:rFonts w:ascii="Avenir Next LT Pro" w:hAnsi="Avenir Next LT Pro"/>
          <w:sz w:val="24"/>
          <w:lang w:val="id-ID"/>
        </w:rPr>
      </w:pPr>
    </w:p>
    <w:p w14:paraId="7B2FDB36" w14:textId="18F23C84" w:rsidR="00116CF0" w:rsidRPr="00606B06" w:rsidRDefault="00116CF0" w:rsidP="00116CF0">
      <w:pPr>
        <w:spacing w:after="0" w:line="360" w:lineRule="auto"/>
        <w:jc w:val="center"/>
        <w:rPr>
          <w:rFonts w:ascii="Avenir Next LT Pro" w:hAnsi="Avenir Next LT Pro"/>
          <w:sz w:val="24"/>
          <w:lang w:val="id-ID"/>
        </w:rPr>
      </w:pPr>
    </w:p>
    <w:p w14:paraId="635FF8D8" w14:textId="77777777" w:rsidR="00B224C3" w:rsidRPr="00606B06" w:rsidRDefault="00BD6F26" w:rsidP="00B224C3">
      <w:pPr>
        <w:spacing w:after="0" w:line="360" w:lineRule="auto"/>
        <w:jc w:val="center"/>
        <w:rPr>
          <w:rFonts w:ascii="Avenir Next LT Pro" w:hAnsi="Avenir Next LT Pro"/>
          <w:sz w:val="24"/>
          <w:lang w:val="id-ID"/>
        </w:rPr>
      </w:pPr>
      <w:proofErr w:type="spellStart"/>
      <w:r w:rsidRPr="00606B06">
        <w:rPr>
          <w:rFonts w:ascii="Avenir Next LT Pro" w:hAnsi="Avenir Next LT Pro"/>
          <w:sz w:val="24"/>
          <w:lang w:val="id-ID"/>
        </w:rPr>
        <w:t>Nonda</w:t>
      </w:r>
      <w:proofErr w:type="spellEnd"/>
      <w:r w:rsidRPr="00606B06">
        <w:rPr>
          <w:rFonts w:ascii="Avenir Next LT Pro" w:hAnsi="Avenir Next LT Pro"/>
          <w:sz w:val="24"/>
          <w:lang w:val="id-ID"/>
        </w:rPr>
        <w:t xml:space="preserve"> Muldani, S.T., </w:t>
      </w:r>
      <w:proofErr w:type="spellStart"/>
      <w:r w:rsidRPr="00606B06">
        <w:rPr>
          <w:rFonts w:ascii="Avenir Next LT Pro" w:hAnsi="Avenir Next LT Pro"/>
          <w:sz w:val="24"/>
          <w:lang w:val="id-ID"/>
        </w:rPr>
        <w:t>M.Kom</w:t>
      </w:r>
      <w:proofErr w:type="spellEnd"/>
    </w:p>
    <w:p w14:paraId="1DBFC4E7" w14:textId="77777777" w:rsidR="00B224C3" w:rsidRPr="00606B06" w:rsidRDefault="00B224C3" w:rsidP="00B224C3">
      <w:pPr>
        <w:spacing w:after="0" w:line="360" w:lineRule="auto"/>
        <w:jc w:val="center"/>
        <w:rPr>
          <w:rFonts w:ascii="Avenir Next LT Pro" w:hAnsi="Avenir Next LT Pro"/>
          <w:sz w:val="24"/>
          <w:lang w:val="id-ID"/>
        </w:rPr>
      </w:pPr>
    </w:p>
    <w:p w14:paraId="2DF035D8" w14:textId="77777777" w:rsidR="00B224C3" w:rsidRPr="00606B06" w:rsidRDefault="00B224C3" w:rsidP="00B224C3">
      <w:pPr>
        <w:spacing w:after="0" w:line="360" w:lineRule="auto"/>
        <w:jc w:val="center"/>
        <w:rPr>
          <w:rFonts w:ascii="Avenir Next LT Pro" w:hAnsi="Avenir Next LT Pro"/>
          <w:sz w:val="24"/>
          <w:lang w:val="id-ID"/>
        </w:rPr>
      </w:pPr>
    </w:p>
    <w:p w14:paraId="252056E8" w14:textId="77777777" w:rsidR="00B224C3" w:rsidRPr="00606B06" w:rsidRDefault="00B224C3" w:rsidP="00B224C3">
      <w:pPr>
        <w:spacing w:after="0" w:line="360" w:lineRule="auto"/>
        <w:jc w:val="center"/>
        <w:rPr>
          <w:rFonts w:ascii="Avenir Next LT Pro" w:hAnsi="Avenir Next LT Pro"/>
          <w:sz w:val="24"/>
          <w:lang w:val="id-ID"/>
        </w:rPr>
      </w:pPr>
    </w:p>
    <w:p w14:paraId="3A7FFC48" w14:textId="77777777" w:rsidR="00B224C3" w:rsidRDefault="00B224C3" w:rsidP="00B224C3">
      <w:pPr>
        <w:spacing w:after="0" w:line="360" w:lineRule="auto"/>
        <w:jc w:val="center"/>
        <w:rPr>
          <w:rFonts w:ascii="Avenir Next LT Pro" w:hAnsi="Avenir Next LT Pro"/>
          <w:sz w:val="24"/>
          <w:lang w:val="id-ID"/>
        </w:rPr>
      </w:pPr>
    </w:p>
    <w:p w14:paraId="7C41C199" w14:textId="77777777" w:rsidR="009D6A72" w:rsidRDefault="009D6A72" w:rsidP="00B224C3">
      <w:pPr>
        <w:spacing w:after="0" w:line="360" w:lineRule="auto"/>
        <w:jc w:val="center"/>
        <w:rPr>
          <w:rFonts w:ascii="Avenir Next LT Pro" w:hAnsi="Avenir Next LT Pro"/>
          <w:sz w:val="24"/>
          <w:lang w:val="id-ID"/>
        </w:rPr>
      </w:pPr>
    </w:p>
    <w:p w14:paraId="63059AE9" w14:textId="77777777" w:rsidR="009D6A72" w:rsidRDefault="009D6A72" w:rsidP="00B224C3">
      <w:pPr>
        <w:spacing w:after="0" w:line="360" w:lineRule="auto"/>
        <w:jc w:val="center"/>
        <w:rPr>
          <w:rFonts w:ascii="Avenir Next LT Pro" w:hAnsi="Avenir Next LT Pro"/>
          <w:sz w:val="24"/>
          <w:lang w:val="id-ID"/>
        </w:rPr>
      </w:pPr>
    </w:p>
    <w:p w14:paraId="5CF12178" w14:textId="77777777" w:rsidR="009D6A72" w:rsidRPr="00606B06" w:rsidRDefault="009D6A72" w:rsidP="00B224C3">
      <w:pPr>
        <w:spacing w:after="0" w:line="360" w:lineRule="auto"/>
        <w:jc w:val="center"/>
        <w:rPr>
          <w:rFonts w:ascii="Avenir Next LT Pro" w:hAnsi="Avenir Next LT Pro"/>
          <w:sz w:val="24"/>
          <w:lang w:val="id-ID"/>
        </w:rPr>
      </w:pPr>
    </w:p>
    <w:p w14:paraId="32FB7A16" w14:textId="77777777" w:rsidR="00B224C3" w:rsidRPr="00606B06" w:rsidRDefault="00B224C3" w:rsidP="00C80644">
      <w:pPr>
        <w:spacing w:after="0" w:line="360" w:lineRule="auto"/>
        <w:rPr>
          <w:rFonts w:ascii="Avenir Next LT Pro" w:hAnsi="Avenir Next LT Pro"/>
          <w:sz w:val="24"/>
          <w:lang w:val="id-ID"/>
        </w:rPr>
      </w:pPr>
    </w:p>
    <w:p w14:paraId="483BDD3E" w14:textId="24B20818" w:rsidR="00BD6F26" w:rsidRPr="00606B06" w:rsidRDefault="00BD4F2A" w:rsidP="00B31792">
      <w:pPr>
        <w:spacing w:after="0" w:line="360" w:lineRule="auto"/>
        <w:jc w:val="center"/>
        <w:rPr>
          <w:rFonts w:ascii="Avenir Next LT Pro" w:hAnsi="Avenir Next LT Pro"/>
          <w:sz w:val="24"/>
          <w:lang w:val="id-ID"/>
        </w:rPr>
      </w:pPr>
      <w:r w:rsidRPr="00606B06">
        <w:rPr>
          <w:noProof/>
          <w:lang w:val="id-ID" w:eastAsia="id-ID"/>
        </w:rPr>
        <w:lastRenderedPageBreak/>
        <w:drawing>
          <wp:anchor distT="0" distB="0" distL="114300" distR="114300" simplePos="0" relativeHeight="251659264" behindDoc="0" locked="0" layoutInCell="1" allowOverlap="1" wp14:anchorId="77903405" wp14:editId="5EAA1F3D">
            <wp:simplePos x="0" y="0"/>
            <wp:positionH relativeFrom="column">
              <wp:posOffset>4801235</wp:posOffset>
            </wp:positionH>
            <wp:positionV relativeFrom="paragraph">
              <wp:posOffset>6350</wp:posOffset>
            </wp:positionV>
            <wp:extent cx="815880" cy="795131"/>
            <wp:effectExtent l="0" t="0" r="3810" b="5080"/>
            <wp:wrapNone/>
            <wp:docPr id="415932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880" cy="795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376B04" w14:textId="2AFEB8AC" w:rsidR="00BD6F26" w:rsidRPr="00606B06" w:rsidRDefault="00BD6F26" w:rsidP="00B31792">
      <w:pPr>
        <w:pStyle w:val="Judul1"/>
        <w:shd w:val="clear" w:color="auto" w:fill="auto"/>
        <w:spacing w:before="182"/>
        <w:jc w:val="center"/>
        <w:rPr>
          <w:sz w:val="24"/>
          <w:lang w:val="id-ID"/>
        </w:rPr>
      </w:pPr>
    </w:p>
    <w:p w14:paraId="369B6C54" w14:textId="7089721E" w:rsidR="00BD4F2A" w:rsidRPr="00606B06" w:rsidRDefault="00CF6324" w:rsidP="00B31792">
      <w:pPr>
        <w:pStyle w:val="Judul1"/>
        <w:shd w:val="clear" w:color="auto" w:fill="auto"/>
        <w:spacing w:before="182"/>
        <w:jc w:val="center"/>
        <w:rPr>
          <w:rFonts w:ascii="Avenir Next LT Pro" w:hAnsi="Avenir Next LT Pro"/>
          <w:b/>
          <w:bCs w:val="0"/>
          <w:color w:val="auto"/>
          <w:lang w:val="id-ID"/>
        </w:rPr>
      </w:pPr>
      <w:r>
        <w:rPr>
          <w:rFonts w:ascii="Avenir Next LT Pro" w:hAnsi="Avenir Next LT Pro"/>
          <w:b/>
          <w:bCs w:val="0"/>
          <w:noProof/>
          <w:color w:val="auto"/>
          <w:lang w:val="id-ID" w:eastAsia="id-ID"/>
        </w:rPr>
        <mc:AlternateContent>
          <mc:Choice Requires="wps">
            <w:drawing>
              <wp:anchor distT="0" distB="0" distL="114300" distR="114300" simplePos="0" relativeHeight="251660799" behindDoc="1" locked="0" layoutInCell="1" allowOverlap="1" wp14:anchorId="317514A0" wp14:editId="4DFEEA30">
                <wp:simplePos x="0" y="0"/>
                <wp:positionH relativeFrom="column">
                  <wp:posOffset>19050</wp:posOffset>
                </wp:positionH>
                <wp:positionV relativeFrom="paragraph">
                  <wp:posOffset>334645</wp:posOffset>
                </wp:positionV>
                <wp:extent cx="6172200" cy="390525"/>
                <wp:effectExtent l="57150" t="19050" r="76200" b="104775"/>
                <wp:wrapNone/>
                <wp:docPr id="15536492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CD068C" id="Rectangle 1" o:spid="_x0000_s1026" style="position:absolute;margin-left:1.5pt;margin-top:26.35pt;width:486pt;height:30.75pt;z-index:-2516556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" fillcolor="#8c5205 [1637]" strokecolor="#f69719 [3045]">
                <v:fill color2="#f69516 [3013]" rotate="t" angle="180" colors="0 #cf7703;52429f #ff9d08;1 #ff9f03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</w:p>
    <w:p w14:paraId="7E27293E" w14:textId="33746980" w:rsidR="00BD6F26" w:rsidRPr="00CF6324" w:rsidRDefault="00CF6324" w:rsidP="00B31792">
      <w:pPr>
        <w:pStyle w:val="Judul1"/>
        <w:shd w:val="clear" w:color="auto" w:fill="auto"/>
        <w:spacing w:before="182"/>
        <w:ind w:left="5040" w:firstLine="720"/>
        <w:jc w:val="center"/>
        <w:rPr>
          <w:rFonts w:ascii="Avenir Next LT Pro" w:hAnsi="Avenir Next LT Pro"/>
          <w:b/>
          <w:bCs w:val="0"/>
          <w:color w:val="000000" w:themeColor="text1"/>
          <w:lang w:val="id-ID"/>
        </w:rPr>
      </w:pPr>
      <w:r>
        <w:rPr>
          <w:rFonts w:ascii="Avenir Next LT Pro" w:hAnsi="Avenir Next LT Pro"/>
          <w:b/>
          <w:bCs w:val="0"/>
          <w:color w:val="000000" w:themeColor="text1"/>
          <w:lang w:val="id-ID"/>
        </w:rPr>
        <w:t xml:space="preserve">       </w:t>
      </w:r>
      <w:r w:rsidR="00BD6F26" w:rsidRPr="00CF6324">
        <w:rPr>
          <w:rFonts w:ascii="Avenir Next LT Pro" w:hAnsi="Avenir Next LT Pro"/>
          <w:b/>
          <w:bCs w:val="0"/>
          <w:color w:val="000000" w:themeColor="text1"/>
          <w:lang w:val="id-ID"/>
        </w:rPr>
        <w:t>KATA</w:t>
      </w:r>
      <w:r w:rsidR="00BD6F26" w:rsidRPr="00CF6324">
        <w:rPr>
          <w:rFonts w:ascii="Avenir Next LT Pro" w:hAnsi="Avenir Next LT Pro"/>
          <w:b/>
          <w:bCs w:val="0"/>
          <w:color w:val="000000" w:themeColor="text1"/>
          <w:spacing w:val="-9"/>
          <w:lang w:val="id-ID"/>
        </w:rPr>
        <w:t xml:space="preserve"> </w:t>
      </w:r>
      <w:r w:rsidR="00BD6F26" w:rsidRPr="00CF6324">
        <w:rPr>
          <w:rFonts w:ascii="Avenir Next LT Pro" w:hAnsi="Avenir Next LT Pro"/>
          <w:b/>
          <w:bCs w:val="0"/>
          <w:color w:val="000000" w:themeColor="text1"/>
          <w:spacing w:val="-2"/>
          <w:lang w:val="id-ID"/>
        </w:rPr>
        <w:t>PENGANTAR</w:t>
      </w:r>
    </w:p>
    <w:p w14:paraId="5D2CEC6F" w14:textId="11BF6D9A" w:rsidR="00BD6F26" w:rsidRPr="00606B06" w:rsidRDefault="00BD6F26" w:rsidP="00B224C3">
      <w:pPr>
        <w:spacing w:after="0"/>
        <w:rPr>
          <w:sz w:val="24"/>
          <w:lang w:val="id-ID"/>
        </w:rPr>
      </w:pPr>
    </w:p>
    <w:p w14:paraId="3D304B3C" w14:textId="77777777" w:rsidR="00BD6F26" w:rsidRPr="00606B06" w:rsidRDefault="00BD6F26" w:rsidP="00B224C3">
      <w:pPr>
        <w:pStyle w:val="TeksIsi"/>
        <w:rPr>
          <w:rFonts w:ascii="Arial"/>
          <w:b/>
          <w:lang w:val="id-ID"/>
        </w:rPr>
      </w:pPr>
    </w:p>
    <w:p w14:paraId="0D3186B9" w14:textId="1A105E08" w:rsidR="00B31792" w:rsidRPr="00606B06" w:rsidRDefault="00BD6F26" w:rsidP="00B31792">
      <w:pPr>
        <w:spacing w:after="0" w:line="276" w:lineRule="auto"/>
        <w:ind w:firstLine="710"/>
        <w:jc w:val="both"/>
        <w:rPr>
          <w:rFonts w:ascii="Bahnschrift Light" w:eastAsia="Meiryo UI" w:hAnsi="Bahnschrift Light"/>
          <w:sz w:val="24"/>
          <w:szCs w:val="24"/>
          <w:lang w:val="id-ID"/>
        </w:rPr>
      </w:pPr>
      <w:r w:rsidRPr="00606B06">
        <w:rPr>
          <w:rFonts w:ascii="Bahnschrift Light" w:eastAsia="Meiryo UI" w:hAnsi="Bahnschrift Light"/>
          <w:sz w:val="24"/>
          <w:szCs w:val="24"/>
          <w:lang w:val="id-ID"/>
        </w:rPr>
        <w:t xml:space="preserve">Puji syukur </w:t>
      </w:r>
      <w:proofErr w:type="spellStart"/>
      <w:r w:rsidRPr="00606B06">
        <w:rPr>
          <w:rFonts w:ascii="Bahnschrift Light" w:eastAsia="Meiryo UI" w:hAnsi="Bahnschrift Light"/>
          <w:sz w:val="24"/>
          <w:szCs w:val="24"/>
          <w:lang w:val="id-ID"/>
        </w:rPr>
        <w:t>kehadirat</w:t>
      </w:r>
      <w:proofErr w:type="spellEnd"/>
      <w:r w:rsidRPr="00606B06">
        <w:rPr>
          <w:rFonts w:ascii="Bahnschrift Light" w:eastAsia="Meiryo UI" w:hAnsi="Bahnschrift Light"/>
          <w:sz w:val="24"/>
          <w:szCs w:val="24"/>
          <w:lang w:val="id-ID"/>
        </w:rPr>
        <w:t xml:space="preserve"> Allah SWT karena hanya dengan rahmat, kasih,</w:t>
      </w:r>
      <w:r w:rsidR="00B224C3" w:rsidRPr="00606B06">
        <w:rPr>
          <w:rFonts w:ascii="Bahnschrift Light" w:eastAsia="Meiryo UI" w:hAnsi="Bahnschrift Light"/>
          <w:sz w:val="24"/>
          <w:szCs w:val="24"/>
          <w:lang w:val="id-ID"/>
        </w:rPr>
        <w:t xml:space="preserve"> </w:t>
      </w:r>
      <w:r w:rsidRPr="00606B06">
        <w:rPr>
          <w:rFonts w:ascii="Bahnschrift Light" w:eastAsia="Meiryo UI" w:hAnsi="Bahnschrift Light"/>
          <w:sz w:val="24"/>
          <w:szCs w:val="24"/>
          <w:lang w:val="id-ID"/>
        </w:rPr>
        <w:t>sayang, dan hidayah</w:t>
      </w:r>
      <w:r w:rsidR="00D23979" w:rsidRPr="00606B06">
        <w:rPr>
          <w:rFonts w:ascii="Bahnschrift Light" w:eastAsia="Meiryo UI" w:hAnsi="Bahnschrift Light"/>
          <w:sz w:val="24"/>
          <w:szCs w:val="24"/>
          <w:lang w:val="id-ID"/>
        </w:rPr>
        <w:t>-</w:t>
      </w:r>
      <w:r w:rsidRPr="00606B06">
        <w:rPr>
          <w:rFonts w:ascii="Bahnschrift Light" w:eastAsia="Meiryo UI" w:hAnsi="Bahnschrift Light"/>
          <w:sz w:val="24"/>
          <w:szCs w:val="24"/>
          <w:lang w:val="id-ID"/>
        </w:rPr>
        <w:t xml:space="preserve">Nya, kegiatan penyusunan </w:t>
      </w:r>
      <w:r w:rsidR="00CF6324">
        <w:rPr>
          <w:rFonts w:ascii="Bahnschrift Light" w:eastAsia="Meiryo UI" w:hAnsi="Bahnschrift Light"/>
          <w:sz w:val="24"/>
          <w:szCs w:val="24"/>
          <w:lang w:val="id-ID"/>
        </w:rPr>
        <w:t>IKU/IK</w:t>
      </w:r>
      <w:r w:rsidR="00B625D5">
        <w:rPr>
          <w:rFonts w:ascii="Bahnschrift Light" w:eastAsia="Meiryo UI" w:hAnsi="Bahnschrift Light"/>
          <w:sz w:val="24"/>
          <w:szCs w:val="24"/>
          <w:lang w:val="id-ID"/>
        </w:rPr>
        <w:t>T</w:t>
      </w:r>
      <w:r w:rsidR="00CF6324">
        <w:rPr>
          <w:rFonts w:ascii="Bahnschrift Light" w:eastAsia="Meiryo UI" w:hAnsi="Bahnschrift Light"/>
          <w:sz w:val="24"/>
          <w:szCs w:val="24"/>
          <w:lang w:val="id-ID"/>
        </w:rPr>
        <w:t xml:space="preserve"> </w:t>
      </w:r>
      <w:r w:rsidRPr="00606B06">
        <w:rPr>
          <w:rFonts w:ascii="Bahnschrift Light" w:eastAsia="Meiryo UI" w:hAnsi="Bahnschrift Light"/>
          <w:sz w:val="24"/>
          <w:szCs w:val="24"/>
          <w:lang w:val="id-ID"/>
        </w:rPr>
        <w:t>Politeknik</w:t>
      </w:r>
      <w:r w:rsidR="00B224C3" w:rsidRPr="00606B06">
        <w:rPr>
          <w:rFonts w:ascii="Bahnschrift Light" w:eastAsia="Meiryo UI" w:hAnsi="Bahnschrift Light"/>
          <w:sz w:val="24"/>
          <w:szCs w:val="24"/>
          <w:lang w:val="id-ID"/>
        </w:rPr>
        <w:t xml:space="preserve"> Sukabumi </w:t>
      </w:r>
      <w:r w:rsidRPr="00606B06">
        <w:rPr>
          <w:rFonts w:ascii="Bahnschrift Light" w:eastAsia="Meiryo UI" w:hAnsi="Bahnschrift Light"/>
          <w:sz w:val="24"/>
          <w:szCs w:val="24"/>
          <w:lang w:val="id-ID"/>
        </w:rPr>
        <w:t>20</w:t>
      </w:r>
      <w:r w:rsidR="00B224C3" w:rsidRPr="00606B06">
        <w:rPr>
          <w:rFonts w:ascii="Bahnschrift Light" w:eastAsia="Meiryo UI" w:hAnsi="Bahnschrift Light"/>
          <w:sz w:val="24"/>
          <w:szCs w:val="24"/>
          <w:lang w:val="id-ID"/>
        </w:rPr>
        <w:t>21</w:t>
      </w:r>
      <w:r w:rsidRPr="00606B06">
        <w:rPr>
          <w:rFonts w:ascii="Bahnschrift Light" w:eastAsia="Meiryo UI" w:hAnsi="Bahnschrift Light"/>
          <w:sz w:val="24"/>
          <w:szCs w:val="24"/>
          <w:lang w:val="id-ID"/>
        </w:rPr>
        <w:t>-20</w:t>
      </w:r>
      <w:r w:rsidR="00B224C3" w:rsidRPr="00606B06">
        <w:rPr>
          <w:rFonts w:ascii="Bahnschrift Light" w:eastAsia="Meiryo UI" w:hAnsi="Bahnschrift Light"/>
          <w:sz w:val="24"/>
          <w:szCs w:val="24"/>
          <w:lang w:val="id-ID"/>
        </w:rPr>
        <w:t>25</w:t>
      </w:r>
      <w:r w:rsidRPr="00606B06">
        <w:rPr>
          <w:rFonts w:ascii="Bahnschrift Light" w:eastAsia="Meiryo UI" w:hAnsi="Bahnschrift Light"/>
          <w:sz w:val="24"/>
          <w:szCs w:val="24"/>
          <w:lang w:val="id-ID"/>
        </w:rPr>
        <w:t xml:space="preserve"> dapat diselesaikan dengan lancar dan baik.</w:t>
      </w:r>
    </w:p>
    <w:p w14:paraId="6B4B0F22" w14:textId="3805EE07" w:rsidR="00B31792" w:rsidRPr="00606B06" w:rsidRDefault="00CF6324" w:rsidP="00A00613">
      <w:pPr>
        <w:spacing w:after="0" w:line="276" w:lineRule="auto"/>
        <w:ind w:firstLine="710"/>
        <w:jc w:val="both"/>
        <w:rPr>
          <w:rFonts w:ascii="Bahnschrift Light" w:eastAsia="Meiryo UI" w:hAnsi="Bahnschrift Light"/>
          <w:sz w:val="24"/>
          <w:szCs w:val="24"/>
          <w:lang w:val="id-ID"/>
        </w:rPr>
      </w:pPr>
      <w:r>
        <w:rPr>
          <w:rFonts w:ascii="Bahnschrift Light" w:eastAsia="Meiryo UI" w:hAnsi="Bahnschrift Light"/>
          <w:sz w:val="24"/>
          <w:szCs w:val="24"/>
          <w:lang w:val="id-ID"/>
        </w:rPr>
        <w:t>IKU/IK</w:t>
      </w:r>
      <w:r w:rsidR="00B625D5">
        <w:rPr>
          <w:rFonts w:ascii="Bahnschrift Light" w:eastAsia="Meiryo UI" w:hAnsi="Bahnschrift Light"/>
          <w:sz w:val="24"/>
          <w:szCs w:val="24"/>
          <w:lang w:val="id-ID"/>
        </w:rPr>
        <w:t>T</w:t>
      </w:r>
      <w:r w:rsidRPr="00606B06">
        <w:rPr>
          <w:rFonts w:ascii="Bahnschrift Light" w:eastAsia="Meiryo UI" w:hAnsi="Bahnschrift Light"/>
          <w:sz w:val="24"/>
          <w:szCs w:val="24"/>
          <w:lang w:val="id-ID"/>
        </w:rPr>
        <w:t xml:space="preserve"> </w:t>
      </w:r>
      <w:r w:rsidR="00BD6F26" w:rsidRPr="00606B06">
        <w:rPr>
          <w:rFonts w:ascii="Bahnschrift Light" w:eastAsia="Meiryo UI" w:hAnsi="Bahnschrift Light"/>
          <w:sz w:val="24"/>
          <w:szCs w:val="24"/>
          <w:lang w:val="id-ID"/>
        </w:rPr>
        <w:t>Politeknik</w:t>
      </w:r>
      <w:r w:rsidR="00BD6F26" w:rsidRPr="00606B06">
        <w:rPr>
          <w:rFonts w:ascii="Bahnschrift Light" w:eastAsia="Meiryo UI" w:hAnsi="Bahnschrift Light"/>
          <w:spacing w:val="-4"/>
          <w:sz w:val="24"/>
          <w:szCs w:val="24"/>
          <w:lang w:val="id-ID"/>
        </w:rPr>
        <w:t xml:space="preserve"> </w:t>
      </w:r>
      <w:r w:rsidR="00B224C3" w:rsidRPr="00606B06">
        <w:rPr>
          <w:rFonts w:ascii="Bahnschrift Light" w:eastAsia="Meiryo UI" w:hAnsi="Bahnschrift Light"/>
          <w:sz w:val="24"/>
          <w:szCs w:val="24"/>
          <w:lang w:val="id-ID"/>
        </w:rPr>
        <w:t>Sukabumi 2021-2025</w:t>
      </w:r>
      <w:r w:rsidR="00BD6F26" w:rsidRPr="00606B06">
        <w:rPr>
          <w:rFonts w:ascii="Bahnschrift Light" w:eastAsia="Meiryo UI" w:hAnsi="Bahnschrift Light"/>
          <w:spacing w:val="-6"/>
          <w:sz w:val="24"/>
          <w:szCs w:val="24"/>
          <w:lang w:val="id-ID"/>
        </w:rPr>
        <w:t xml:space="preserve"> </w:t>
      </w:r>
      <w:r w:rsidR="00BD6F26" w:rsidRPr="00606B06">
        <w:rPr>
          <w:rFonts w:ascii="Bahnschrift Light" w:eastAsia="Meiryo UI" w:hAnsi="Bahnschrift Light"/>
          <w:sz w:val="24"/>
          <w:szCs w:val="24"/>
          <w:lang w:val="id-ID"/>
        </w:rPr>
        <w:t>disusun</w:t>
      </w:r>
      <w:r w:rsidR="00BD6F26" w:rsidRPr="00606B06">
        <w:rPr>
          <w:rFonts w:ascii="Bahnschrift Light" w:eastAsia="Meiryo UI" w:hAnsi="Bahnschrift Light"/>
          <w:spacing w:val="-2"/>
          <w:sz w:val="24"/>
          <w:szCs w:val="24"/>
          <w:lang w:val="id-ID"/>
        </w:rPr>
        <w:t xml:space="preserve"> </w:t>
      </w:r>
      <w:r w:rsidR="00BD6F26" w:rsidRPr="00606B06">
        <w:rPr>
          <w:rFonts w:ascii="Bahnschrift Light" w:eastAsia="Meiryo UI" w:hAnsi="Bahnschrift Light"/>
          <w:sz w:val="24"/>
          <w:szCs w:val="24"/>
          <w:lang w:val="id-ID"/>
        </w:rPr>
        <w:t>dengan</w:t>
      </w:r>
      <w:r w:rsidR="00BD6F26" w:rsidRPr="00606B06">
        <w:rPr>
          <w:rFonts w:ascii="Bahnschrift Light" w:eastAsia="Meiryo UI" w:hAnsi="Bahnschrift Light"/>
          <w:spacing w:val="-1"/>
          <w:sz w:val="24"/>
          <w:szCs w:val="24"/>
          <w:lang w:val="id-ID"/>
        </w:rPr>
        <w:t xml:space="preserve"> </w:t>
      </w:r>
      <w:r w:rsidR="00BD6F26" w:rsidRPr="00606B06">
        <w:rPr>
          <w:rFonts w:ascii="Bahnschrift Light" w:eastAsia="Meiryo UI" w:hAnsi="Bahnschrift Light"/>
          <w:sz w:val="24"/>
          <w:szCs w:val="24"/>
          <w:lang w:val="id-ID"/>
        </w:rPr>
        <w:t>maksud</w:t>
      </w:r>
      <w:r w:rsidR="00BD6F26" w:rsidRPr="00606B06">
        <w:rPr>
          <w:rFonts w:ascii="Bahnschrift Light" w:eastAsia="Meiryo UI" w:hAnsi="Bahnschrift Light"/>
          <w:spacing w:val="-1"/>
          <w:sz w:val="24"/>
          <w:szCs w:val="24"/>
          <w:lang w:val="id-ID"/>
        </w:rPr>
        <w:t xml:space="preserve"> </w:t>
      </w:r>
      <w:r w:rsidR="00BD6F26" w:rsidRPr="00606B06">
        <w:rPr>
          <w:rFonts w:ascii="Bahnschrift Light" w:eastAsia="Meiryo UI" w:hAnsi="Bahnschrift Light"/>
          <w:spacing w:val="-2"/>
          <w:sz w:val="24"/>
          <w:szCs w:val="24"/>
          <w:lang w:val="id-ID"/>
        </w:rPr>
        <w:t>sebagai</w:t>
      </w:r>
      <w:r w:rsidR="00B224C3" w:rsidRPr="00606B06">
        <w:rPr>
          <w:rFonts w:ascii="Bahnschrift Light" w:eastAsia="Meiryo UI" w:hAnsi="Bahnschrift Light"/>
          <w:sz w:val="24"/>
          <w:szCs w:val="24"/>
          <w:lang w:val="id-ID"/>
        </w:rPr>
        <w:t xml:space="preserve"> </w:t>
      </w:r>
      <w:r w:rsidR="00BD6F26" w:rsidRPr="00606B06">
        <w:rPr>
          <w:rFonts w:ascii="Bahnschrift Light" w:eastAsia="Meiryo UI" w:hAnsi="Bahnschrift Light"/>
          <w:sz w:val="24"/>
          <w:szCs w:val="24"/>
          <w:lang w:val="id-ID"/>
        </w:rPr>
        <w:t xml:space="preserve">Agenda utama yang menentukan arah pembangunan pendidikan di Politeknik </w:t>
      </w:r>
      <w:r w:rsidR="00B224C3" w:rsidRPr="00606B06">
        <w:rPr>
          <w:rFonts w:ascii="Bahnschrift Light" w:eastAsia="Meiryo UI" w:hAnsi="Bahnschrift Light"/>
          <w:sz w:val="24"/>
          <w:szCs w:val="24"/>
          <w:lang w:val="id-ID"/>
        </w:rPr>
        <w:t>Sukabumi</w:t>
      </w:r>
      <w:r w:rsidR="00BD6F26" w:rsidRPr="00606B06">
        <w:rPr>
          <w:rFonts w:ascii="Bahnschrift Light" w:eastAsia="Meiryo UI" w:hAnsi="Bahnschrift Light"/>
          <w:sz w:val="24"/>
          <w:szCs w:val="24"/>
          <w:lang w:val="id-ID"/>
        </w:rPr>
        <w:t xml:space="preserve"> yang berisi pernyataan tentang </w:t>
      </w:r>
      <w:r>
        <w:rPr>
          <w:rFonts w:ascii="Bahnschrift Light" w:eastAsia="Meiryo UI" w:hAnsi="Bahnschrift Light"/>
          <w:sz w:val="24"/>
          <w:szCs w:val="24"/>
          <w:lang w:val="id-ID"/>
        </w:rPr>
        <w:t xml:space="preserve">Indikator Kinerja Utama (IKU) atau Indikator Kinerja </w:t>
      </w:r>
      <w:r w:rsidR="00B625D5">
        <w:rPr>
          <w:rFonts w:ascii="Bahnschrift Light" w:eastAsia="Meiryo UI" w:hAnsi="Bahnschrift Light"/>
          <w:sz w:val="24"/>
          <w:szCs w:val="24"/>
          <w:lang w:val="id-ID"/>
        </w:rPr>
        <w:t>Tambahan</w:t>
      </w:r>
      <w:r>
        <w:rPr>
          <w:rFonts w:ascii="Bahnschrift Light" w:eastAsia="Meiryo UI" w:hAnsi="Bahnschrift Light"/>
          <w:sz w:val="24"/>
          <w:szCs w:val="24"/>
          <w:lang w:val="id-ID"/>
        </w:rPr>
        <w:t xml:space="preserve"> (IK</w:t>
      </w:r>
      <w:r w:rsidR="00B625D5">
        <w:rPr>
          <w:rFonts w:ascii="Bahnschrift Light" w:eastAsia="Meiryo UI" w:hAnsi="Bahnschrift Light"/>
          <w:sz w:val="24"/>
          <w:szCs w:val="24"/>
          <w:lang w:val="id-ID"/>
        </w:rPr>
        <w:t>T</w:t>
      </w:r>
      <w:r>
        <w:rPr>
          <w:rFonts w:ascii="Bahnschrift Light" w:eastAsia="Meiryo UI" w:hAnsi="Bahnschrift Light"/>
          <w:sz w:val="24"/>
          <w:szCs w:val="24"/>
          <w:lang w:val="id-ID"/>
        </w:rPr>
        <w:t>) Politeknik Sukabumi sebagai acuan</w:t>
      </w:r>
      <w:r w:rsidR="00A00613">
        <w:rPr>
          <w:rFonts w:ascii="Bahnschrift Light" w:eastAsia="Meiryo UI" w:hAnsi="Bahnschrift Light"/>
          <w:sz w:val="24"/>
          <w:szCs w:val="24"/>
          <w:lang w:val="id-ID"/>
        </w:rPr>
        <w:t xml:space="preserve"> dalam pembangunan dan pengembangan pendidikan Politeknik Sukabumi.</w:t>
      </w:r>
    </w:p>
    <w:p w14:paraId="098F1330" w14:textId="6DCF771A" w:rsidR="00BD6F26" w:rsidRPr="00606B06" w:rsidRDefault="00BD6F26" w:rsidP="00B31792">
      <w:pPr>
        <w:spacing w:after="0" w:line="276" w:lineRule="auto"/>
        <w:ind w:firstLine="710"/>
        <w:jc w:val="both"/>
        <w:rPr>
          <w:rFonts w:ascii="Bahnschrift Light" w:eastAsia="Meiryo UI" w:hAnsi="Bahnschrift Light"/>
          <w:sz w:val="24"/>
          <w:szCs w:val="24"/>
          <w:lang w:val="id-ID"/>
        </w:rPr>
      </w:pPr>
      <w:r w:rsidRPr="00606B06">
        <w:rPr>
          <w:rFonts w:ascii="Bahnschrift Light" w:eastAsia="Meiryo UI" w:hAnsi="Bahnschrift Light"/>
          <w:sz w:val="24"/>
          <w:szCs w:val="24"/>
          <w:lang w:val="id-ID"/>
        </w:rPr>
        <w:t xml:space="preserve">Akhirnya, saya sampaikan terima kasih atas partisipasi dari seluruh </w:t>
      </w:r>
      <w:proofErr w:type="spellStart"/>
      <w:r w:rsidRPr="00606B06">
        <w:rPr>
          <w:rFonts w:ascii="Bahnschrift Light" w:eastAsia="Meiryo UI" w:hAnsi="Bahnschrift Light"/>
          <w:sz w:val="24"/>
          <w:szCs w:val="24"/>
          <w:lang w:val="id-ID"/>
        </w:rPr>
        <w:t>Sivitas</w:t>
      </w:r>
      <w:proofErr w:type="spellEnd"/>
      <w:r w:rsidRPr="00606B06">
        <w:rPr>
          <w:rFonts w:ascii="Bahnschrift Light" w:eastAsia="Meiryo UI" w:hAnsi="Bahnschrift Light"/>
          <w:sz w:val="24"/>
          <w:szCs w:val="24"/>
          <w:lang w:val="id-ID"/>
        </w:rPr>
        <w:t xml:space="preserve"> </w:t>
      </w:r>
      <w:proofErr w:type="spellStart"/>
      <w:r w:rsidRPr="00606B06">
        <w:rPr>
          <w:rFonts w:ascii="Bahnschrift Light" w:eastAsia="Meiryo UI" w:hAnsi="Bahnschrift Light"/>
          <w:sz w:val="24"/>
          <w:szCs w:val="24"/>
          <w:lang w:val="id-ID"/>
        </w:rPr>
        <w:t>Akademika</w:t>
      </w:r>
      <w:proofErr w:type="spellEnd"/>
      <w:r w:rsidRPr="00606B06">
        <w:rPr>
          <w:rFonts w:ascii="Bahnschrift Light" w:eastAsia="Meiryo UI" w:hAnsi="Bahnschrift Light"/>
          <w:sz w:val="24"/>
          <w:szCs w:val="24"/>
          <w:lang w:val="id-ID"/>
        </w:rPr>
        <w:t xml:space="preserve"> dan Segenap Tenaga Kependidikan dalam menyusun </w:t>
      </w:r>
      <w:r w:rsidR="00A00613">
        <w:rPr>
          <w:rFonts w:ascii="Bahnschrift Light" w:eastAsia="Meiryo UI" w:hAnsi="Bahnschrift Light"/>
          <w:sz w:val="24"/>
          <w:szCs w:val="24"/>
          <w:lang w:val="id-ID"/>
        </w:rPr>
        <w:t>IKU / IK</w:t>
      </w:r>
      <w:r w:rsidR="00B625D5">
        <w:rPr>
          <w:rFonts w:ascii="Bahnschrift Light" w:eastAsia="Meiryo UI" w:hAnsi="Bahnschrift Light"/>
          <w:sz w:val="24"/>
          <w:szCs w:val="24"/>
          <w:lang w:val="id-ID"/>
        </w:rPr>
        <w:t>T</w:t>
      </w:r>
      <w:r w:rsidR="00A00613">
        <w:rPr>
          <w:rFonts w:ascii="Bahnschrift Light" w:eastAsia="Meiryo UI" w:hAnsi="Bahnschrift Light"/>
          <w:sz w:val="24"/>
          <w:szCs w:val="24"/>
          <w:lang w:val="id-ID"/>
        </w:rPr>
        <w:t xml:space="preserve"> </w:t>
      </w:r>
      <w:r w:rsidRPr="00606B06">
        <w:rPr>
          <w:rFonts w:ascii="Bahnschrift Light" w:eastAsia="Meiryo UI" w:hAnsi="Bahnschrift Light"/>
          <w:sz w:val="24"/>
          <w:szCs w:val="24"/>
          <w:lang w:val="id-ID"/>
        </w:rPr>
        <w:t xml:space="preserve">Politeknik </w:t>
      </w:r>
      <w:r w:rsidR="00B224C3" w:rsidRPr="00606B06">
        <w:rPr>
          <w:rFonts w:ascii="Bahnschrift Light" w:eastAsia="Meiryo UI" w:hAnsi="Bahnschrift Light"/>
          <w:sz w:val="24"/>
          <w:szCs w:val="24"/>
          <w:lang w:val="id-ID"/>
        </w:rPr>
        <w:t>Sukabumi 2021-2025</w:t>
      </w:r>
      <w:r w:rsidRPr="00606B06">
        <w:rPr>
          <w:rFonts w:ascii="Bahnschrift Light" w:eastAsia="Meiryo UI" w:hAnsi="Bahnschrift Light"/>
          <w:sz w:val="24"/>
          <w:szCs w:val="24"/>
          <w:lang w:val="id-ID"/>
        </w:rPr>
        <w:t>. Beberapa kekurang</w:t>
      </w:r>
      <w:r w:rsidR="00D23979" w:rsidRPr="00606B06">
        <w:rPr>
          <w:rFonts w:ascii="Bahnschrift Light" w:eastAsia="Meiryo UI" w:hAnsi="Bahnschrift Light"/>
          <w:sz w:val="24"/>
          <w:szCs w:val="24"/>
          <w:lang w:val="id-ID"/>
        </w:rPr>
        <w:t>an</w:t>
      </w:r>
      <w:r w:rsidRPr="00606B06">
        <w:rPr>
          <w:rFonts w:ascii="Bahnschrift Light" w:eastAsia="Meiryo UI" w:hAnsi="Bahnschrift Light"/>
          <w:sz w:val="24"/>
          <w:szCs w:val="24"/>
          <w:lang w:val="id-ID"/>
        </w:rPr>
        <w:t xml:space="preserve"> yang ada dalam dokumen ini hendaknya dijadikan sebagai dasar bagi perbaikan terus menerus yang harus dan selalu kita lakukan dalam meningkatkan kualitas pendidikan di Politeknik </w:t>
      </w:r>
      <w:r w:rsidR="00B224C3" w:rsidRPr="00606B06">
        <w:rPr>
          <w:rFonts w:ascii="Bahnschrift Light" w:eastAsia="Meiryo UI" w:hAnsi="Bahnschrift Light"/>
          <w:sz w:val="24"/>
          <w:szCs w:val="24"/>
          <w:lang w:val="id-ID"/>
        </w:rPr>
        <w:t>Sukabumi</w:t>
      </w:r>
      <w:r w:rsidRPr="00606B06">
        <w:rPr>
          <w:rFonts w:ascii="Bahnschrift Light" w:eastAsia="Meiryo UI" w:hAnsi="Bahnschrift Light"/>
          <w:sz w:val="24"/>
          <w:szCs w:val="24"/>
          <w:lang w:val="id-ID"/>
        </w:rPr>
        <w:t xml:space="preserve">. Semoga Allah SWT memberikan berkah dan manfaat yang besar atas perbuatan baik yang kita lakukan dalam pembangunan pendidikan di Politeknik </w:t>
      </w:r>
      <w:r w:rsidR="00B224C3" w:rsidRPr="00606B06">
        <w:rPr>
          <w:rFonts w:ascii="Bahnschrift Light" w:eastAsia="Meiryo UI" w:hAnsi="Bahnschrift Light"/>
          <w:sz w:val="24"/>
          <w:szCs w:val="24"/>
          <w:lang w:val="id-ID"/>
        </w:rPr>
        <w:t>Sukabumi</w:t>
      </w:r>
      <w:r w:rsidRPr="00606B06">
        <w:rPr>
          <w:rFonts w:ascii="Bahnschrift Light" w:eastAsia="Meiryo UI" w:hAnsi="Bahnschrift Light"/>
          <w:sz w:val="24"/>
          <w:szCs w:val="24"/>
          <w:lang w:val="id-ID"/>
        </w:rPr>
        <w:t>. Amin.</w:t>
      </w:r>
    </w:p>
    <w:p w14:paraId="3A8A320D" w14:textId="77777777" w:rsidR="00B224C3" w:rsidRPr="00606B06" w:rsidRDefault="00B224C3" w:rsidP="00B31792">
      <w:pPr>
        <w:tabs>
          <w:tab w:val="right" w:leader="dot" w:pos="7900"/>
        </w:tabs>
        <w:spacing w:after="0" w:line="276" w:lineRule="auto"/>
        <w:jc w:val="both"/>
        <w:rPr>
          <w:rFonts w:ascii="Bahnschrift Light" w:eastAsia="Meiryo UI" w:hAnsi="Bahnschrift Light"/>
          <w:sz w:val="24"/>
          <w:szCs w:val="24"/>
          <w:lang w:val="id-ID"/>
        </w:rPr>
      </w:pPr>
    </w:p>
    <w:p w14:paraId="30068CC6" w14:textId="7220A811" w:rsidR="00BD4F2A" w:rsidRPr="00606B06" w:rsidRDefault="009D6A72" w:rsidP="00B31792">
      <w:pPr>
        <w:tabs>
          <w:tab w:val="right" w:leader="dot" w:pos="7900"/>
        </w:tabs>
        <w:spacing w:after="0" w:line="276" w:lineRule="auto"/>
        <w:ind w:left="6237"/>
        <w:jc w:val="both"/>
        <w:rPr>
          <w:rFonts w:ascii="Bahnschrift Light" w:eastAsia="Meiryo UI" w:hAnsi="Bahnschrift Light"/>
          <w:sz w:val="24"/>
          <w:szCs w:val="24"/>
          <w:lang w:val="id-ID"/>
        </w:rPr>
      </w:pPr>
      <w:r w:rsidRPr="00606B06">
        <w:rPr>
          <w:rFonts w:ascii="Avenir Next LT Pro" w:hAnsi="Avenir Next LT Pro"/>
          <w:noProof/>
          <w:sz w:val="24"/>
          <w:lang w:val="id-ID" w:eastAsia="id-ID"/>
        </w:rPr>
        <w:drawing>
          <wp:anchor distT="0" distB="0" distL="114300" distR="114300" simplePos="0" relativeHeight="251663360" behindDoc="0" locked="0" layoutInCell="1" allowOverlap="1" wp14:anchorId="0135EFF0" wp14:editId="2248A1D3">
            <wp:simplePos x="0" y="0"/>
            <wp:positionH relativeFrom="column">
              <wp:posOffset>4015408</wp:posOffset>
            </wp:positionH>
            <wp:positionV relativeFrom="paragraph">
              <wp:posOffset>193233</wp:posOffset>
            </wp:positionV>
            <wp:extent cx="1882002" cy="1180214"/>
            <wp:effectExtent l="0" t="0" r="4445" b="1270"/>
            <wp:wrapNone/>
            <wp:docPr id="70082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clrChange>
                        <a:clrFrom>
                          <a:srgbClr val="F6F5FA"/>
                        </a:clrFrom>
                        <a:clrTo>
                          <a:srgbClr val="F6F5FA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45" t="13175" r="43329" b="56218"/>
                    <a:stretch/>
                  </pic:blipFill>
                  <pic:spPr bwMode="auto">
                    <a:xfrm>
                      <a:off x="0" y="0"/>
                      <a:ext cx="1882002" cy="1180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24C3" w:rsidRPr="00606B06">
        <w:rPr>
          <w:rFonts w:ascii="Bahnschrift Light" w:eastAsia="Meiryo UI" w:hAnsi="Bahnschrift Light"/>
          <w:sz w:val="24"/>
          <w:szCs w:val="24"/>
          <w:lang w:val="id-ID"/>
        </w:rPr>
        <w:t xml:space="preserve">Sukabumi, </w:t>
      </w:r>
      <w:r w:rsidR="00163FC7">
        <w:rPr>
          <w:rFonts w:ascii="Bahnschrift Light" w:eastAsia="Meiryo UI" w:hAnsi="Bahnschrift Light"/>
          <w:sz w:val="24"/>
          <w:szCs w:val="24"/>
          <w:lang w:val="id-ID"/>
        </w:rPr>
        <w:t>Januari</w:t>
      </w:r>
      <w:r w:rsidR="00B224C3" w:rsidRPr="00606B06">
        <w:rPr>
          <w:rFonts w:ascii="Bahnschrift Light" w:eastAsia="Meiryo UI" w:hAnsi="Bahnschrift Light"/>
          <w:sz w:val="24"/>
          <w:szCs w:val="24"/>
          <w:lang w:val="id-ID"/>
        </w:rPr>
        <w:t xml:space="preserve"> 2021</w:t>
      </w:r>
    </w:p>
    <w:p w14:paraId="1397578E" w14:textId="6F670E98" w:rsidR="00BD4F2A" w:rsidRDefault="00BD4F2A" w:rsidP="00B31792">
      <w:pPr>
        <w:spacing w:after="0" w:line="276" w:lineRule="auto"/>
        <w:ind w:left="6237"/>
        <w:jc w:val="both"/>
        <w:rPr>
          <w:rFonts w:ascii="Bahnschrift Light" w:eastAsia="Meiryo UI" w:hAnsi="Bahnschrift Light"/>
          <w:sz w:val="24"/>
          <w:szCs w:val="24"/>
          <w:lang w:val="id-ID"/>
        </w:rPr>
      </w:pPr>
      <w:r w:rsidRPr="00606B06">
        <w:rPr>
          <w:rFonts w:ascii="Bahnschrift Light" w:eastAsia="Meiryo UI" w:hAnsi="Bahnschrift Light"/>
          <w:sz w:val="24"/>
          <w:szCs w:val="24"/>
          <w:lang w:val="id-ID"/>
        </w:rPr>
        <w:t>Direktur</w:t>
      </w:r>
      <w:r w:rsidRPr="00606B06">
        <w:rPr>
          <w:rFonts w:ascii="Bahnschrift Light" w:eastAsia="Meiryo UI" w:hAnsi="Bahnschrift Light"/>
          <w:spacing w:val="-9"/>
          <w:sz w:val="24"/>
          <w:szCs w:val="24"/>
          <w:lang w:val="id-ID"/>
        </w:rPr>
        <w:t xml:space="preserve"> </w:t>
      </w:r>
      <w:r w:rsidRPr="00606B06">
        <w:rPr>
          <w:rFonts w:ascii="Bahnschrift Light" w:eastAsia="Meiryo UI" w:hAnsi="Bahnschrift Light"/>
          <w:sz w:val="24"/>
          <w:szCs w:val="24"/>
          <w:lang w:val="id-ID"/>
        </w:rPr>
        <w:t>Politeknik</w:t>
      </w:r>
      <w:r w:rsidRPr="00606B06">
        <w:rPr>
          <w:rFonts w:ascii="Bahnschrift Light" w:eastAsia="Meiryo UI" w:hAnsi="Bahnschrift Light"/>
          <w:spacing w:val="-8"/>
          <w:sz w:val="24"/>
          <w:szCs w:val="24"/>
          <w:lang w:val="id-ID"/>
        </w:rPr>
        <w:t xml:space="preserve"> </w:t>
      </w:r>
      <w:r w:rsidR="00B224C3" w:rsidRPr="00606B06">
        <w:rPr>
          <w:rFonts w:ascii="Bahnschrift Light" w:eastAsia="Meiryo UI" w:hAnsi="Bahnschrift Light"/>
          <w:sz w:val="24"/>
          <w:szCs w:val="24"/>
          <w:lang w:val="id-ID"/>
        </w:rPr>
        <w:t>Sukabumi</w:t>
      </w:r>
    </w:p>
    <w:p w14:paraId="0486F689" w14:textId="18522AC7" w:rsidR="00CF6324" w:rsidRDefault="00CF6324" w:rsidP="00B31792">
      <w:pPr>
        <w:spacing w:after="0" w:line="276" w:lineRule="auto"/>
        <w:ind w:left="6237"/>
        <w:jc w:val="both"/>
        <w:rPr>
          <w:rFonts w:ascii="Bahnschrift Light" w:eastAsia="Meiryo UI" w:hAnsi="Bahnschrift Light"/>
          <w:sz w:val="24"/>
          <w:szCs w:val="24"/>
          <w:lang w:val="id-ID"/>
        </w:rPr>
      </w:pPr>
    </w:p>
    <w:p w14:paraId="23349865" w14:textId="2FE257E4" w:rsidR="00CF6324" w:rsidRDefault="00CF6324" w:rsidP="00B31792">
      <w:pPr>
        <w:spacing w:after="0" w:line="276" w:lineRule="auto"/>
        <w:ind w:left="6237"/>
        <w:jc w:val="both"/>
        <w:rPr>
          <w:rFonts w:ascii="Bahnschrift Light" w:eastAsia="Meiryo UI" w:hAnsi="Bahnschrift Light"/>
          <w:sz w:val="24"/>
          <w:szCs w:val="24"/>
          <w:lang w:val="id-ID"/>
        </w:rPr>
      </w:pPr>
    </w:p>
    <w:p w14:paraId="7709F2B2" w14:textId="77777777" w:rsidR="00CF6324" w:rsidRPr="00606B06" w:rsidRDefault="00CF6324" w:rsidP="00B31792">
      <w:pPr>
        <w:spacing w:after="0" w:line="276" w:lineRule="auto"/>
        <w:ind w:left="6237"/>
        <w:jc w:val="both"/>
        <w:rPr>
          <w:rFonts w:ascii="Bahnschrift Light" w:eastAsia="Meiryo UI" w:hAnsi="Bahnschrift Light"/>
          <w:sz w:val="20"/>
          <w:lang w:val="id-ID"/>
        </w:rPr>
      </w:pPr>
    </w:p>
    <w:p w14:paraId="292F6E28" w14:textId="00700D28" w:rsidR="00B224C3" w:rsidRPr="00606B06" w:rsidRDefault="00B31792" w:rsidP="00B31792">
      <w:pPr>
        <w:spacing w:line="276" w:lineRule="auto"/>
        <w:ind w:left="6237"/>
        <w:rPr>
          <w:sz w:val="24"/>
          <w:lang w:val="id-ID"/>
        </w:rPr>
      </w:pPr>
      <w:proofErr w:type="spellStart"/>
      <w:r w:rsidRPr="00606B06">
        <w:rPr>
          <w:rFonts w:ascii="Avenir Next LT Pro" w:hAnsi="Avenir Next LT Pro"/>
          <w:sz w:val="24"/>
          <w:lang w:val="id-ID"/>
        </w:rPr>
        <w:t>Nonda</w:t>
      </w:r>
      <w:proofErr w:type="spellEnd"/>
      <w:r w:rsidRPr="00606B06">
        <w:rPr>
          <w:rFonts w:ascii="Avenir Next LT Pro" w:hAnsi="Avenir Next LT Pro"/>
          <w:sz w:val="24"/>
          <w:lang w:val="id-ID"/>
        </w:rPr>
        <w:t xml:space="preserve"> Muldani, S.T., </w:t>
      </w:r>
      <w:proofErr w:type="spellStart"/>
      <w:r w:rsidRPr="00606B06">
        <w:rPr>
          <w:rFonts w:ascii="Avenir Next LT Pro" w:hAnsi="Avenir Next LT Pro"/>
          <w:sz w:val="24"/>
          <w:lang w:val="id-ID"/>
        </w:rPr>
        <w:t>M.Kom</w:t>
      </w:r>
      <w:proofErr w:type="spellEnd"/>
    </w:p>
    <w:p w14:paraId="352E42A9" w14:textId="77777777" w:rsidR="000E43BA" w:rsidRDefault="000E43BA" w:rsidP="00684939">
      <w:pPr>
        <w:jc w:val="center"/>
        <w:rPr>
          <w:rFonts w:ascii="Avenir Next LT Pro" w:hAnsi="Avenir Next LT Pro"/>
          <w:b/>
          <w:bCs/>
          <w:sz w:val="28"/>
          <w:szCs w:val="24"/>
          <w:lang w:val="id-ID"/>
        </w:rPr>
      </w:pPr>
    </w:p>
    <w:p w14:paraId="47356B69" w14:textId="77777777" w:rsidR="000E43BA" w:rsidRDefault="000E43BA" w:rsidP="00684939">
      <w:pPr>
        <w:jc w:val="center"/>
        <w:rPr>
          <w:rFonts w:ascii="Avenir Next LT Pro" w:hAnsi="Avenir Next LT Pro"/>
          <w:b/>
          <w:bCs/>
          <w:sz w:val="28"/>
          <w:szCs w:val="24"/>
          <w:lang w:val="id-ID"/>
        </w:rPr>
      </w:pPr>
    </w:p>
    <w:p w14:paraId="60FBD535" w14:textId="77777777" w:rsidR="000E43BA" w:rsidRDefault="000E43BA" w:rsidP="00684939">
      <w:pPr>
        <w:jc w:val="center"/>
        <w:rPr>
          <w:rFonts w:ascii="Avenir Next LT Pro" w:hAnsi="Avenir Next LT Pro"/>
          <w:b/>
          <w:bCs/>
          <w:sz w:val="28"/>
          <w:szCs w:val="24"/>
          <w:lang w:val="id-ID"/>
        </w:rPr>
      </w:pPr>
    </w:p>
    <w:p w14:paraId="08841AD0" w14:textId="4A021A1B" w:rsidR="000E43BA" w:rsidRDefault="000E43BA" w:rsidP="00684939">
      <w:pPr>
        <w:jc w:val="center"/>
        <w:rPr>
          <w:rFonts w:ascii="Avenir Next LT Pro" w:hAnsi="Avenir Next LT Pro"/>
          <w:b/>
          <w:bCs/>
          <w:sz w:val="28"/>
          <w:szCs w:val="24"/>
          <w:lang w:val="id-ID"/>
        </w:rPr>
      </w:pPr>
    </w:p>
    <w:p w14:paraId="4DB05121" w14:textId="77777777" w:rsidR="00E758C0" w:rsidRDefault="00E758C0" w:rsidP="00684939">
      <w:pPr>
        <w:jc w:val="center"/>
        <w:rPr>
          <w:rFonts w:ascii="Avenir Next LT Pro" w:hAnsi="Avenir Next LT Pro"/>
          <w:b/>
          <w:bCs/>
          <w:sz w:val="28"/>
          <w:szCs w:val="24"/>
          <w:lang w:val="id-ID"/>
        </w:rPr>
      </w:pPr>
    </w:p>
    <w:p w14:paraId="746200C1" w14:textId="382F4558" w:rsidR="00BD6F26" w:rsidRPr="00606B06" w:rsidRDefault="00507B2E" w:rsidP="00684939">
      <w:pPr>
        <w:jc w:val="center"/>
        <w:rPr>
          <w:rFonts w:ascii="Avenir Next LT Pro" w:hAnsi="Avenir Next LT Pro"/>
          <w:b/>
          <w:bCs/>
          <w:sz w:val="28"/>
          <w:szCs w:val="24"/>
          <w:lang w:val="id-ID"/>
        </w:rPr>
      </w:pPr>
      <w:r w:rsidRPr="00606B06">
        <w:rPr>
          <w:rFonts w:ascii="Avenir Next LT Pro" w:hAnsi="Avenir Next LT Pro"/>
          <w:b/>
          <w:bCs/>
          <w:sz w:val="28"/>
          <w:szCs w:val="24"/>
          <w:lang w:val="id-ID"/>
        </w:rPr>
        <w:t>DAFTAR ISI</w:t>
      </w:r>
    </w:p>
    <w:p w14:paraId="03251FCB" w14:textId="77777777" w:rsidR="00684939" w:rsidRPr="00606B06" w:rsidRDefault="00684939" w:rsidP="001C62C8">
      <w:pPr>
        <w:rPr>
          <w:sz w:val="24"/>
          <w:lang w:val="id-ID"/>
        </w:rPr>
      </w:pPr>
    </w:p>
    <w:p w14:paraId="18909DCA" w14:textId="289DBEAB" w:rsidR="00684939" w:rsidRPr="00E925FB" w:rsidRDefault="00684939" w:rsidP="00E925FB">
      <w:pPr>
        <w:tabs>
          <w:tab w:val="left" w:pos="1276"/>
          <w:tab w:val="left" w:leader="dot" w:pos="8789"/>
        </w:tabs>
        <w:spacing w:after="0"/>
        <w:ind w:left="1276" w:hanging="567"/>
        <w:rPr>
          <w:rFonts w:ascii="Meiryo UI" w:eastAsia="Meiryo UI" w:hAnsi="Meiryo UI"/>
          <w:sz w:val="24"/>
          <w:lang w:val="id-ID"/>
        </w:rPr>
      </w:pPr>
      <w:r w:rsidRPr="00E925FB">
        <w:rPr>
          <w:rFonts w:ascii="Meiryo UI" w:eastAsia="Meiryo UI" w:hAnsi="Meiryo UI"/>
          <w:sz w:val="24"/>
          <w:lang w:val="id-ID"/>
        </w:rPr>
        <w:t>Lembar Pengesahan</w:t>
      </w:r>
      <w:r w:rsidRPr="00E925FB">
        <w:rPr>
          <w:rFonts w:ascii="Meiryo UI" w:eastAsia="Meiryo UI" w:hAnsi="Meiryo UI"/>
          <w:sz w:val="24"/>
          <w:lang w:val="id-ID"/>
        </w:rPr>
        <w:tab/>
        <w:t>1</w:t>
      </w:r>
    </w:p>
    <w:p w14:paraId="6FFCF785" w14:textId="478FC591" w:rsidR="00507B2E" w:rsidRPr="00E925FB" w:rsidRDefault="00507B2E" w:rsidP="00E925FB">
      <w:pPr>
        <w:tabs>
          <w:tab w:val="left" w:pos="1276"/>
          <w:tab w:val="left" w:leader="dot" w:pos="8789"/>
        </w:tabs>
        <w:spacing w:after="0"/>
        <w:ind w:left="1276" w:hanging="567"/>
        <w:rPr>
          <w:rFonts w:ascii="Meiryo UI" w:eastAsia="Meiryo UI" w:hAnsi="Meiryo UI"/>
          <w:sz w:val="24"/>
          <w:lang w:val="id-ID"/>
        </w:rPr>
      </w:pPr>
      <w:r w:rsidRPr="00E925FB">
        <w:rPr>
          <w:rFonts w:ascii="Meiryo UI" w:eastAsia="Meiryo UI" w:hAnsi="Meiryo UI"/>
          <w:sz w:val="24"/>
          <w:lang w:val="id-ID"/>
        </w:rPr>
        <w:t>Kata Pengantar</w:t>
      </w:r>
      <w:r w:rsidR="00684939" w:rsidRPr="00E925FB">
        <w:rPr>
          <w:rFonts w:ascii="Meiryo UI" w:eastAsia="Meiryo UI" w:hAnsi="Meiryo UI"/>
          <w:sz w:val="24"/>
          <w:lang w:val="id-ID"/>
        </w:rPr>
        <w:tab/>
        <w:t>2</w:t>
      </w:r>
    </w:p>
    <w:p w14:paraId="0D789644" w14:textId="3A3934E8" w:rsidR="00426B2E" w:rsidRDefault="00507B2E" w:rsidP="00814FAB">
      <w:pPr>
        <w:tabs>
          <w:tab w:val="left" w:pos="1276"/>
          <w:tab w:val="left" w:leader="dot" w:pos="8789"/>
        </w:tabs>
        <w:spacing w:after="0"/>
        <w:ind w:left="1276" w:hanging="567"/>
        <w:rPr>
          <w:rFonts w:ascii="Meiryo UI" w:eastAsia="Meiryo UI" w:hAnsi="Meiryo UI"/>
          <w:sz w:val="24"/>
          <w:lang w:val="id-ID"/>
        </w:rPr>
      </w:pPr>
      <w:r w:rsidRPr="00E925FB">
        <w:rPr>
          <w:rFonts w:ascii="Meiryo UI" w:eastAsia="Meiryo UI" w:hAnsi="Meiryo UI"/>
          <w:sz w:val="24"/>
          <w:lang w:val="id-ID"/>
        </w:rPr>
        <w:t>Daftar isi</w:t>
      </w:r>
      <w:r w:rsidR="00684939" w:rsidRPr="00E925FB">
        <w:rPr>
          <w:rFonts w:ascii="Meiryo UI" w:eastAsia="Meiryo UI" w:hAnsi="Meiryo UI"/>
          <w:sz w:val="24"/>
          <w:lang w:val="id-ID"/>
        </w:rPr>
        <w:tab/>
        <w:t>3</w:t>
      </w:r>
    </w:p>
    <w:p w14:paraId="42311184" w14:textId="77777777" w:rsidR="00814FAB" w:rsidRDefault="00814FAB" w:rsidP="00A07AD0">
      <w:pPr>
        <w:pStyle w:val="DaftarParagraf"/>
        <w:numPr>
          <w:ilvl w:val="0"/>
          <w:numId w:val="2"/>
        </w:numPr>
        <w:tabs>
          <w:tab w:val="left" w:pos="1276"/>
          <w:tab w:val="left" w:leader="dot" w:pos="8789"/>
        </w:tabs>
        <w:spacing w:after="0"/>
        <w:rPr>
          <w:rFonts w:ascii="Meiryo UI" w:eastAsia="Meiryo UI" w:hAnsi="Meiryo UI"/>
          <w:sz w:val="24"/>
          <w:lang w:val="id-ID"/>
        </w:rPr>
      </w:pPr>
      <w:r w:rsidRPr="00814FAB">
        <w:rPr>
          <w:rFonts w:ascii="Meiryo UI" w:eastAsia="Meiryo UI" w:hAnsi="Meiryo UI"/>
          <w:sz w:val="24"/>
          <w:lang w:val="id-ID"/>
        </w:rPr>
        <w:t xml:space="preserve">Sasaran Strategis 1 : Meningkatnya kualitas dan daya saing </w:t>
      </w:r>
    </w:p>
    <w:p w14:paraId="4C648252" w14:textId="4FC3E371" w:rsidR="00814FAB" w:rsidRDefault="00814FAB" w:rsidP="00814FAB">
      <w:pPr>
        <w:pStyle w:val="DaftarParagraf"/>
        <w:tabs>
          <w:tab w:val="left" w:pos="1276"/>
          <w:tab w:val="left" w:leader="dot" w:pos="8789"/>
        </w:tabs>
        <w:spacing w:after="0"/>
        <w:ind w:left="1069" w:firstLine="0"/>
        <w:rPr>
          <w:rFonts w:ascii="Meiryo UI" w:eastAsia="Meiryo UI" w:hAnsi="Meiryo UI"/>
          <w:sz w:val="24"/>
          <w:lang w:val="id-ID"/>
        </w:rPr>
      </w:pPr>
      <w:r w:rsidRPr="00814FAB">
        <w:rPr>
          <w:rFonts w:ascii="Meiryo UI" w:eastAsia="Meiryo UI" w:hAnsi="Meiryo UI"/>
          <w:sz w:val="24"/>
          <w:lang w:val="id-ID"/>
        </w:rPr>
        <w:t xml:space="preserve">lulusan, serta </w:t>
      </w:r>
      <w:proofErr w:type="spellStart"/>
      <w:r w:rsidRPr="00814FAB">
        <w:rPr>
          <w:rFonts w:ascii="Meiryo UI" w:eastAsia="Meiryo UI" w:hAnsi="Meiryo UI"/>
          <w:sz w:val="24"/>
          <w:lang w:val="id-ID"/>
        </w:rPr>
        <w:t>kerjasama</w:t>
      </w:r>
      <w:proofErr w:type="spellEnd"/>
      <w:r w:rsidRPr="00814FAB">
        <w:rPr>
          <w:rFonts w:ascii="Meiryo UI" w:eastAsia="Meiryo UI" w:hAnsi="Meiryo UI"/>
          <w:sz w:val="24"/>
          <w:lang w:val="id-ID"/>
        </w:rPr>
        <w:t xml:space="preserve"> dengan industri dan akreditasi</w:t>
      </w:r>
      <w:r>
        <w:rPr>
          <w:rFonts w:ascii="Meiryo UI" w:eastAsia="Meiryo UI" w:hAnsi="Meiryo UI"/>
          <w:sz w:val="24"/>
          <w:lang w:val="id-ID"/>
        </w:rPr>
        <w:tab/>
        <w:t>4</w:t>
      </w:r>
    </w:p>
    <w:p w14:paraId="5BE8ECB6" w14:textId="77777777" w:rsidR="00814FAB" w:rsidRDefault="00814FAB" w:rsidP="00A07AD0">
      <w:pPr>
        <w:pStyle w:val="DaftarParagraf"/>
        <w:numPr>
          <w:ilvl w:val="0"/>
          <w:numId w:val="2"/>
        </w:numPr>
        <w:tabs>
          <w:tab w:val="left" w:pos="1276"/>
          <w:tab w:val="left" w:leader="dot" w:pos="8789"/>
        </w:tabs>
        <w:spacing w:after="0"/>
        <w:rPr>
          <w:rFonts w:ascii="Meiryo UI" w:eastAsia="Meiryo UI" w:hAnsi="Meiryo UI"/>
          <w:sz w:val="24"/>
          <w:lang w:val="id-ID"/>
        </w:rPr>
      </w:pPr>
      <w:r w:rsidRPr="00814FAB">
        <w:rPr>
          <w:rFonts w:ascii="Meiryo UI" w:eastAsia="Meiryo UI" w:hAnsi="Meiryo UI"/>
          <w:sz w:val="24"/>
          <w:lang w:val="id-ID"/>
        </w:rPr>
        <w:t xml:space="preserve">Sasaran Strategis 2: Peningkatan kualitas dan kuantitas </w:t>
      </w:r>
    </w:p>
    <w:p w14:paraId="30F03EF4" w14:textId="77777777" w:rsidR="00814FAB" w:rsidRDefault="00814FAB" w:rsidP="00814FAB">
      <w:pPr>
        <w:pStyle w:val="DaftarParagraf"/>
        <w:tabs>
          <w:tab w:val="left" w:pos="1276"/>
          <w:tab w:val="left" w:leader="dot" w:pos="8789"/>
        </w:tabs>
        <w:spacing w:after="0"/>
        <w:ind w:left="1069" w:firstLine="0"/>
        <w:rPr>
          <w:rFonts w:ascii="Meiryo UI" w:eastAsia="Meiryo UI" w:hAnsi="Meiryo UI"/>
          <w:sz w:val="24"/>
          <w:lang w:val="id-ID"/>
        </w:rPr>
      </w:pPr>
      <w:r w:rsidRPr="00814FAB">
        <w:rPr>
          <w:rFonts w:ascii="Meiryo UI" w:eastAsia="Meiryo UI" w:hAnsi="Meiryo UI"/>
          <w:sz w:val="24"/>
          <w:lang w:val="id-ID"/>
        </w:rPr>
        <w:t xml:space="preserve">penelitian dan pengabdian kepada masyarakat yang tepat </w:t>
      </w:r>
    </w:p>
    <w:p w14:paraId="1CF93BF6" w14:textId="4B8E661D" w:rsidR="00814FAB" w:rsidRPr="00814FAB" w:rsidRDefault="00814FAB" w:rsidP="00814FAB">
      <w:pPr>
        <w:pStyle w:val="DaftarParagraf"/>
        <w:tabs>
          <w:tab w:val="left" w:pos="1276"/>
          <w:tab w:val="left" w:leader="dot" w:pos="8789"/>
        </w:tabs>
        <w:spacing w:after="0"/>
        <w:ind w:left="1069" w:firstLine="0"/>
        <w:rPr>
          <w:rFonts w:ascii="Meiryo UI" w:eastAsia="Meiryo UI" w:hAnsi="Meiryo UI"/>
          <w:sz w:val="24"/>
          <w:lang w:val="id-ID"/>
        </w:rPr>
      </w:pPr>
      <w:r w:rsidRPr="00814FAB">
        <w:rPr>
          <w:rFonts w:ascii="Meiryo UI" w:eastAsia="Meiryo UI" w:hAnsi="Meiryo UI"/>
          <w:sz w:val="24"/>
          <w:lang w:val="id-ID"/>
        </w:rPr>
        <w:t xml:space="preserve">sasaran dan berdaya guna bagi masyarakat dan </w:t>
      </w:r>
    </w:p>
    <w:p w14:paraId="2F4F8FCC" w14:textId="7FBE20D9" w:rsidR="00814FAB" w:rsidRDefault="00814FAB" w:rsidP="00814FAB">
      <w:pPr>
        <w:pStyle w:val="DaftarParagraf"/>
        <w:tabs>
          <w:tab w:val="left" w:pos="1276"/>
          <w:tab w:val="left" w:leader="dot" w:pos="8789"/>
        </w:tabs>
        <w:spacing w:after="0"/>
        <w:ind w:left="1069" w:firstLine="0"/>
        <w:rPr>
          <w:rFonts w:ascii="Meiryo UI" w:eastAsia="Meiryo UI" w:hAnsi="Meiryo UI"/>
          <w:sz w:val="24"/>
          <w:lang w:val="id-ID"/>
        </w:rPr>
      </w:pPr>
      <w:r w:rsidRPr="00814FAB">
        <w:rPr>
          <w:rFonts w:ascii="Meiryo UI" w:eastAsia="Meiryo UI" w:hAnsi="Meiryo UI"/>
          <w:sz w:val="24"/>
          <w:lang w:val="id-ID"/>
        </w:rPr>
        <w:t>dunia industri Tabel</w:t>
      </w:r>
      <w:r>
        <w:rPr>
          <w:rFonts w:ascii="Meiryo UI" w:eastAsia="Meiryo UI" w:hAnsi="Meiryo UI"/>
          <w:sz w:val="24"/>
          <w:lang w:val="id-ID"/>
        </w:rPr>
        <w:tab/>
        <w:t>7</w:t>
      </w:r>
    </w:p>
    <w:p w14:paraId="2D3D5617" w14:textId="77777777" w:rsidR="00814FAB" w:rsidRDefault="00814FAB" w:rsidP="00A07AD0">
      <w:pPr>
        <w:pStyle w:val="DaftarParagraf"/>
        <w:numPr>
          <w:ilvl w:val="0"/>
          <w:numId w:val="2"/>
        </w:numPr>
        <w:tabs>
          <w:tab w:val="left" w:pos="1276"/>
          <w:tab w:val="left" w:leader="dot" w:pos="8789"/>
        </w:tabs>
        <w:spacing w:after="0"/>
        <w:rPr>
          <w:rFonts w:ascii="Meiryo UI" w:eastAsia="Meiryo UI" w:hAnsi="Meiryo UI"/>
          <w:sz w:val="24"/>
          <w:lang w:val="id-ID"/>
        </w:rPr>
      </w:pPr>
      <w:r w:rsidRPr="00814FAB">
        <w:rPr>
          <w:rFonts w:ascii="Meiryo UI" w:eastAsia="Meiryo UI" w:hAnsi="Meiryo UI"/>
          <w:sz w:val="24"/>
          <w:lang w:val="id-ID"/>
        </w:rPr>
        <w:t xml:space="preserve">Sasaran Strategis 3: Meningkatnya kualitas kurikulum dan </w:t>
      </w:r>
    </w:p>
    <w:p w14:paraId="4E344848" w14:textId="77777777" w:rsidR="00814FAB" w:rsidRDefault="00814FAB" w:rsidP="00814FAB">
      <w:pPr>
        <w:pStyle w:val="DaftarParagraf"/>
        <w:tabs>
          <w:tab w:val="left" w:pos="1276"/>
          <w:tab w:val="left" w:leader="dot" w:pos="8789"/>
        </w:tabs>
        <w:spacing w:after="0"/>
        <w:ind w:left="1069" w:firstLine="0"/>
        <w:rPr>
          <w:rFonts w:ascii="Meiryo UI" w:eastAsia="Meiryo UI" w:hAnsi="Meiryo UI"/>
          <w:sz w:val="24"/>
          <w:lang w:val="id-ID"/>
        </w:rPr>
      </w:pPr>
      <w:r w:rsidRPr="00814FAB">
        <w:rPr>
          <w:rFonts w:ascii="Meiryo UI" w:eastAsia="Meiryo UI" w:hAnsi="Meiryo UI"/>
          <w:sz w:val="24"/>
          <w:lang w:val="id-ID"/>
        </w:rPr>
        <w:t xml:space="preserve">metode pembelajaran serta kualitas dosen dan tenaga </w:t>
      </w:r>
    </w:p>
    <w:p w14:paraId="209B474D" w14:textId="4DF35608" w:rsidR="00814FAB" w:rsidRDefault="00814FAB" w:rsidP="00814FAB">
      <w:pPr>
        <w:pStyle w:val="DaftarParagraf"/>
        <w:tabs>
          <w:tab w:val="left" w:pos="1276"/>
          <w:tab w:val="left" w:leader="dot" w:pos="8789"/>
        </w:tabs>
        <w:spacing w:after="0"/>
        <w:ind w:left="1069" w:firstLine="0"/>
        <w:rPr>
          <w:rFonts w:ascii="Meiryo UI" w:eastAsia="Meiryo UI" w:hAnsi="Meiryo UI"/>
          <w:sz w:val="24"/>
          <w:lang w:val="id-ID"/>
        </w:rPr>
      </w:pPr>
      <w:r w:rsidRPr="00814FAB">
        <w:rPr>
          <w:rFonts w:ascii="Meiryo UI" w:eastAsia="Meiryo UI" w:hAnsi="Meiryo UI"/>
          <w:sz w:val="24"/>
          <w:lang w:val="id-ID"/>
        </w:rPr>
        <w:t>kependidikan</w:t>
      </w:r>
      <w:r>
        <w:rPr>
          <w:rFonts w:ascii="Meiryo UI" w:eastAsia="Meiryo UI" w:hAnsi="Meiryo UI"/>
          <w:sz w:val="24"/>
          <w:lang w:val="id-ID"/>
        </w:rPr>
        <w:tab/>
        <w:t>9</w:t>
      </w:r>
    </w:p>
    <w:p w14:paraId="71593F5D" w14:textId="77777777" w:rsidR="00814FAB" w:rsidRDefault="00814FAB" w:rsidP="00A07AD0">
      <w:pPr>
        <w:pStyle w:val="DaftarParagraf"/>
        <w:numPr>
          <w:ilvl w:val="0"/>
          <w:numId w:val="2"/>
        </w:numPr>
        <w:tabs>
          <w:tab w:val="left" w:pos="1276"/>
          <w:tab w:val="left" w:leader="dot" w:pos="8789"/>
        </w:tabs>
        <w:spacing w:after="0"/>
        <w:rPr>
          <w:rFonts w:ascii="Meiryo UI" w:eastAsia="Meiryo UI" w:hAnsi="Meiryo UI"/>
          <w:sz w:val="24"/>
          <w:lang w:val="id-ID"/>
        </w:rPr>
      </w:pPr>
      <w:r w:rsidRPr="00814FAB">
        <w:rPr>
          <w:rFonts w:ascii="Meiryo UI" w:eastAsia="Meiryo UI" w:hAnsi="Meiryo UI"/>
          <w:sz w:val="24"/>
          <w:lang w:val="id-ID"/>
        </w:rPr>
        <w:t xml:space="preserve">Sasaran Strategis 4: Meningkatnya tata kelola </w:t>
      </w:r>
    </w:p>
    <w:p w14:paraId="556198CC" w14:textId="77777777" w:rsidR="00814FAB" w:rsidRDefault="00814FAB" w:rsidP="00814FAB">
      <w:pPr>
        <w:pStyle w:val="DaftarParagraf"/>
        <w:tabs>
          <w:tab w:val="left" w:pos="1276"/>
          <w:tab w:val="left" w:leader="dot" w:pos="8789"/>
        </w:tabs>
        <w:spacing w:after="0"/>
        <w:ind w:left="1069" w:firstLine="0"/>
        <w:rPr>
          <w:rFonts w:ascii="Meiryo UI" w:eastAsia="Meiryo UI" w:hAnsi="Meiryo UI"/>
          <w:sz w:val="24"/>
          <w:lang w:val="id-ID"/>
        </w:rPr>
      </w:pPr>
      <w:r w:rsidRPr="00814FAB">
        <w:rPr>
          <w:rFonts w:ascii="Meiryo UI" w:eastAsia="Meiryo UI" w:hAnsi="Meiryo UI"/>
          <w:sz w:val="24"/>
          <w:lang w:val="id-ID"/>
        </w:rPr>
        <w:t xml:space="preserve">Politeknik Sukabumi yang </w:t>
      </w:r>
      <w:proofErr w:type="spellStart"/>
      <w:r w:rsidRPr="00814FAB">
        <w:rPr>
          <w:rFonts w:ascii="Meiryo UI" w:eastAsia="Meiryo UI" w:hAnsi="Meiryo UI"/>
          <w:sz w:val="24"/>
          <w:lang w:val="id-ID"/>
        </w:rPr>
        <w:t>partisipatif</w:t>
      </w:r>
      <w:proofErr w:type="spellEnd"/>
      <w:r w:rsidRPr="00814FAB">
        <w:rPr>
          <w:rFonts w:ascii="Meiryo UI" w:eastAsia="Meiryo UI" w:hAnsi="Meiryo UI"/>
          <w:sz w:val="24"/>
          <w:lang w:val="id-ID"/>
        </w:rPr>
        <w:t xml:space="preserve">, transparan, dan </w:t>
      </w:r>
    </w:p>
    <w:p w14:paraId="2E691937" w14:textId="0A560A87" w:rsidR="00814FAB" w:rsidRDefault="00814FAB" w:rsidP="00814FAB">
      <w:pPr>
        <w:pStyle w:val="DaftarParagraf"/>
        <w:tabs>
          <w:tab w:val="left" w:pos="1276"/>
          <w:tab w:val="left" w:leader="dot" w:pos="8789"/>
        </w:tabs>
        <w:spacing w:after="0"/>
        <w:ind w:left="1069" w:firstLine="0"/>
        <w:rPr>
          <w:rFonts w:ascii="Meiryo UI" w:eastAsia="Meiryo UI" w:hAnsi="Meiryo UI"/>
          <w:sz w:val="24"/>
          <w:lang w:val="id-ID"/>
        </w:rPr>
      </w:pPr>
      <w:proofErr w:type="spellStart"/>
      <w:r w:rsidRPr="00814FAB">
        <w:rPr>
          <w:rFonts w:ascii="Meiryo UI" w:eastAsia="Meiryo UI" w:hAnsi="Meiryo UI"/>
          <w:sz w:val="24"/>
          <w:lang w:val="id-ID"/>
        </w:rPr>
        <w:t>Akuntabel</w:t>
      </w:r>
      <w:proofErr w:type="spellEnd"/>
      <w:r>
        <w:rPr>
          <w:rFonts w:ascii="Meiryo UI" w:eastAsia="Meiryo UI" w:hAnsi="Meiryo UI"/>
          <w:sz w:val="24"/>
          <w:lang w:val="id-ID"/>
        </w:rPr>
        <w:tab/>
        <w:t>12</w:t>
      </w:r>
    </w:p>
    <w:p w14:paraId="6B160E6C" w14:textId="21DE8CA0" w:rsidR="00814FAB" w:rsidRPr="00814FAB" w:rsidRDefault="00814FAB" w:rsidP="00A07AD0">
      <w:pPr>
        <w:pStyle w:val="DaftarParagraf"/>
        <w:numPr>
          <w:ilvl w:val="0"/>
          <w:numId w:val="2"/>
        </w:numPr>
        <w:tabs>
          <w:tab w:val="left" w:pos="1276"/>
          <w:tab w:val="left" w:leader="dot" w:pos="8789"/>
        </w:tabs>
        <w:spacing w:after="0"/>
        <w:rPr>
          <w:rFonts w:ascii="Meiryo UI" w:eastAsia="Meiryo UI" w:hAnsi="Meiryo UI"/>
          <w:sz w:val="24"/>
          <w:lang w:val="id-ID"/>
        </w:rPr>
      </w:pPr>
      <w:r w:rsidRPr="00814FAB">
        <w:rPr>
          <w:rFonts w:ascii="Meiryo UI" w:eastAsia="Meiryo UI" w:hAnsi="Meiryo UI"/>
          <w:sz w:val="24"/>
          <w:lang w:val="id-ID"/>
        </w:rPr>
        <w:t>Kerangkan Pendanaan</w:t>
      </w:r>
      <w:r>
        <w:rPr>
          <w:rFonts w:ascii="Meiryo UI" w:eastAsia="Meiryo UI" w:hAnsi="Meiryo UI"/>
          <w:sz w:val="24"/>
          <w:lang w:val="id-ID"/>
        </w:rPr>
        <w:tab/>
      </w:r>
    </w:p>
    <w:p w14:paraId="146461D4" w14:textId="77777777" w:rsidR="00EC023F" w:rsidRPr="00606B06" w:rsidRDefault="00EC023F" w:rsidP="008E40CF">
      <w:pPr>
        <w:spacing w:after="0" w:line="276" w:lineRule="auto"/>
        <w:jc w:val="center"/>
        <w:rPr>
          <w:rFonts w:ascii="Meiryo UI" w:eastAsia="Meiryo UI" w:hAnsi="Meiryo UI"/>
          <w:b/>
          <w:bCs/>
          <w:sz w:val="28"/>
          <w:szCs w:val="24"/>
          <w:lang w:val="id-ID"/>
        </w:rPr>
      </w:pPr>
    </w:p>
    <w:p w14:paraId="14E5AD85" w14:textId="77777777" w:rsidR="00EC023F" w:rsidRPr="00606B06" w:rsidRDefault="00EC023F" w:rsidP="008E40CF">
      <w:pPr>
        <w:spacing w:after="0" w:line="276" w:lineRule="auto"/>
        <w:jc w:val="center"/>
        <w:rPr>
          <w:rFonts w:ascii="Meiryo UI" w:eastAsia="Meiryo UI" w:hAnsi="Meiryo UI"/>
          <w:b/>
          <w:bCs/>
          <w:sz w:val="28"/>
          <w:szCs w:val="24"/>
          <w:lang w:val="id-ID"/>
        </w:rPr>
      </w:pPr>
    </w:p>
    <w:p w14:paraId="670A8127" w14:textId="6D16F230" w:rsidR="00606B06" w:rsidRDefault="00606B06" w:rsidP="00C80644">
      <w:pPr>
        <w:spacing w:after="0" w:line="276" w:lineRule="auto"/>
        <w:rPr>
          <w:rFonts w:ascii="Meiryo UI" w:eastAsia="Meiryo UI" w:hAnsi="Meiryo UI"/>
          <w:b/>
          <w:bCs/>
          <w:sz w:val="28"/>
          <w:szCs w:val="24"/>
          <w:lang w:val="id-ID"/>
        </w:rPr>
      </w:pPr>
    </w:p>
    <w:p w14:paraId="76D6A385" w14:textId="77777777" w:rsidR="0037502A" w:rsidRDefault="0037502A" w:rsidP="00C80644">
      <w:pPr>
        <w:spacing w:after="0" w:line="276" w:lineRule="auto"/>
        <w:rPr>
          <w:rFonts w:ascii="Meiryo UI" w:eastAsia="Meiryo UI" w:hAnsi="Meiryo UI"/>
          <w:b/>
          <w:bCs/>
          <w:sz w:val="28"/>
          <w:szCs w:val="24"/>
          <w:lang w:val="id-ID"/>
        </w:rPr>
      </w:pPr>
    </w:p>
    <w:p w14:paraId="382ED4C2" w14:textId="77777777" w:rsidR="0037502A" w:rsidRDefault="0037502A" w:rsidP="00C80644">
      <w:pPr>
        <w:spacing w:after="0" w:line="276" w:lineRule="auto"/>
        <w:rPr>
          <w:rFonts w:ascii="Meiryo UI" w:eastAsia="Meiryo UI" w:hAnsi="Meiryo UI"/>
          <w:b/>
          <w:bCs/>
          <w:sz w:val="28"/>
          <w:szCs w:val="24"/>
          <w:lang w:val="id-ID"/>
        </w:rPr>
      </w:pPr>
    </w:p>
    <w:p w14:paraId="76E500BB" w14:textId="1FC05BE6" w:rsidR="00B625D5" w:rsidRDefault="00B625D5" w:rsidP="00814FAB">
      <w:pPr>
        <w:spacing w:after="0" w:line="276" w:lineRule="auto"/>
        <w:rPr>
          <w:rFonts w:ascii="Meiryo UI" w:eastAsia="Meiryo UI" w:hAnsi="Meiryo UI"/>
          <w:b/>
          <w:bCs/>
          <w:sz w:val="28"/>
          <w:szCs w:val="24"/>
          <w:lang w:val="id-ID"/>
        </w:rPr>
        <w:sectPr w:rsidR="00B625D5" w:rsidSect="00C6165E">
          <w:footerReference w:type="first" r:id="rId19"/>
          <w:pgSz w:w="11906" w:h="16838" w:code="9"/>
          <w:pgMar w:top="1560" w:right="1080" w:bottom="1440" w:left="1080" w:header="576" w:footer="0" w:gutter="0"/>
          <w:pgNumType w:start="1"/>
          <w:cols w:space="720"/>
          <w:titlePg/>
          <w:docGrid w:linePitch="360"/>
        </w:sectPr>
      </w:pPr>
    </w:p>
    <w:p w14:paraId="3F9ECAF7" w14:textId="75C031CE" w:rsidR="00B625D5" w:rsidRDefault="00B625D5" w:rsidP="008E40CF">
      <w:pPr>
        <w:spacing w:after="0" w:line="276" w:lineRule="auto"/>
        <w:jc w:val="center"/>
        <w:rPr>
          <w:rFonts w:ascii="Meiryo UI" w:eastAsia="Meiryo UI" w:hAnsi="Meiryo UI"/>
          <w:b/>
          <w:bCs/>
          <w:sz w:val="28"/>
          <w:szCs w:val="24"/>
          <w:lang w:val="id-ID"/>
        </w:rPr>
      </w:pPr>
      <w:r>
        <w:rPr>
          <w:rFonts w:ascii="Meiryo UI" w:eastAsia="Meiryo UI" w:hAnsi="Meiryo UI"/>
          <w:b/>
          <w:bCs/>
          <w:sz w:val="28"/>
          <w:szCs w:val="24"/>
          <w:lang w:val="id-ID"/>
        </w:rPr>
        <w:lastRenderedPageBreak/>
        <w:t>IKU / IKT</w:t>
      </w:r>
      <w:r w:rsidR="00C80644">
        <w:rPr>
          <w:rFonts w:ascii="Meiryo UI" w:eastAsia="Meiryo UI" w:hAnsi="Meiryo UI"/>
          <w:b/>
          <w:bCs/>
          <w:sz w:val="28"/>
          <w:szCs w:val="24"/>
          <w:lang w:val="id-ID"/>
        </w:rPr>
        <w:t xml:space="preserve"> </w:t>
      </w:r>
    </w:p>
    <w:p w14:paraId="10F986EE" w14:textId="1898F940" w:rsidR="00C80644" w:rsidRDefault="00C80644" w:rsidP="008E40CF">
      <w:pPr>
        <w:spacing w:after="0" w:line="276" w:lineRule="auto"/>
        <w:jc w:val="center"/>
        <w:rPr>
          <w:rFonts w:ascii="Meiryo UI" w:eastAsia="Meiryo UI" w:hAnsi="Meiryo UI"/>
          <w:b/>
          <w:bCs/>
          <w:sz w:val="28"/>
          <w:szCs w:val="24"/>
          <w:lang w:val="id-ID"/>
        </w:rPr>
      </w:pPr>
      <w:r>
        <w:rPr>
          <w:rFonts w:ascii="Meiryo UI" w:eastAsia="Meiryo UI" w:hAnsi="Meiryo UI"/>
          <w:b/>
          <w:bCs/>
          <w:sz w:val="28"/>
          <w:szCs w:val="24"/>
          <w:lang w:val="id-ID"/>
        </w:rPr>
        <w:t>Politeknik Sukabumi</w:t>
      </w:r>
    </w:p>
    <w:p w14:paraId="7EEE3055" w14:textId="0074527C" w:rsidR="00C80644" w:rsidRDefault="00C80644" w:rsidP="008E40CF">
      <w:pPr>
        <w:spacing w:after="0" w:line="276" w:lineRule="auto"/>
        <w:jc w:val="center"/>
        <w:rPr>
          <w:rFonts w:ascii="Meiryo UI" w:eastAsia="Meiryo UI" w:hAnsi="Meiryo UI"/>
          <w:b/>
          <w:bCs/>
          <w:sz w:val="28"/>
          <w:szCs w:val="24"/>
          <w:lang w:val="id-ID"/>
        </w:rPr>
      </w:pPr>
      <w:r>
        <w:rPr>
          <w:rFonts w:ascii="Meiryo UI" w:eastAsia="Meiryo UI" w:hAnsi="Meiryo UI"/>
          <w:b/>
          <w:bCs/>
          <w:sz w:val="28"/>
          <w:szCs w:val="24"/>
          <w:lang w:val="id-ID"/>
        </w:rPr>
        <w:t>Tahun 2021 – 2025</w:t>
      </w:r>
    </w:p>
    <w:p w14:paraId="00C23640" w14:textId="77777777" w:rsidR="00C80644" w:rsidRDefault="00C80644" w:rsidP="008E40CF">
      <w:pPr>
        <w:spacing w:after="0" w:line="276" w:lineRule="auto"/>
        <w:jc w:val="center"/>
        <w:rPr>
          <w:rFonts w:ascii="Meiryo UI" w:eastAsia="Meiryo UI" w:hAnsi="Meiryo UI"/>
          <w:b/>
          <w:bCs/>
          <w:sz w:val="28"/>
          <w:szCs w:val="24"/>
          <w:lang w:val="id-ID"/>
        </w:rPr>
      </w:pPr>
    </w:p>
    <w:p w14:paraId="043AB8F6" w14:textId="77777777" w:rsidR="00C80644" w:rsidRPr="00606B06" w:rsidRDefault="00C80644" w:rsidP="008E40CF">
      <w:pPr>
        <w:spacing w:after="0" w:line="276" w:lineRule="auto"/>
        <w:jc w:val="center"/>
        <w:rPr>
          <w:rFonts w:ascii="Meiryo UI" w:eastAsia="Meiryo UI" w:hAnsi="Meiryo UI"/>
          <w:b/>
          <w:bCs/>
          <w:sz w:val="28"/>
          <w:szCs w:val="24"/>
          <w:lang w:val="id-ID"/>
        </w:rPr>
      </w:pPr>
    </w:p>
    <w:p w14:paraId="0C7B1EA0" w14:textId="48C1E53F" w:rsidR="00B625D5" w:rsidRDefault="00B625D5" w:rsidP="00A07AD0">
      <w:pPr>
        <w:pStyle w:val="DaftarParagraf"/>
        <w:numPr>
          <w:ilvl w:val="0"/>
          <w:numId w:val="1"/>
        </w:numPr>
        <w:spacing w:line="276" w:lineRule="auto"/>
        <w:jc w:val="both"/>
        <w:rPr>
          <w:rFonts w:ascii="Meiryo UI" w:eastAsia="Meiryo UI" w:hAnsi="Meiryo UI"/>
          <w:b/>
          <w:sz w:val="24"/>
          <w:szCs w:val="24"/>
          <w:lang w:val="id-ID"/>
        </w:rPr>
      </w:pPr>
      <w:r w:rsidRPr="00B625D5">
        <w:rPr>
          <w:rFonts w:ascii="Meiryo UI" w:eastAsia="Meiryo UI" w:hAnsi="Meiryo UI"/>
          <w:b/>
          <w:sz w:val="24"/>
          <w:szCs w:val="24"/>
          <w:lang w:val="id-ID"/>
        </w:rPr>
        <w:t xml:space="preserve">Sasaran Strategis 1 : Meningkatnya kualitas dan daya saing lulusan, serta </w:t>
      </w:r>
      <w:proofErr w:type="spellStart"/>
      <w:r w:rsidRPr="00B625D5">
        <w:rPr>
          <w:rFonts w:ascii="Meiryo UI" w:eastAsia="Meiryo UI" w:hAnsi="Meiryo UI"/>
          <w:b/>
          <w:sz w:val="24"/>
          <w:szCs w:val="24"/>
          <w:lang w:val="id-ID"/>
        </w:rPr>
        <w:t>kerjasama</w:t>
      </w:r>
      <w:proofErr w:type="spellEnd"/>
      <w:r w:rsidRPr="00B625D5">
        <w:rPr>
          <w:rFonts w:ascii="Meiryo UI" w:eastAsia="Meiryo UI" w:hAnsi="Meiryo UI"/>
          <w:b/>
          <w:sz w:val="24"/>
          <w:szCs w:val="24"/>
          <w:lang w:val="id-ID"/>
        </w:rPr>
        <w:t xml:space="preserve"> dengan industri dan akreditasi</w:t>
      </w:r>
    </w:p>
    <w:p w14:paraId="318E721D" w14:textId="77777777" w:rsidR="00B625D5" w:rsidRPr="004054CF" w:rsidRDefault="00B625D5" w:rsidP="00B625D5">
      <w:pPr>
        <w:spacing w:line="276" w:lineRule="auto"/>
        <w:ind w:left="709"/>
        <w:jc w:val="center"/>
        <w:rPr>
          <w:rFonts w:ascii="Meiryo UI" w:eastAsia="Meiryo UI" w:hAnsi="Meiryo UI"/>
          <w:b/>
          <w:sz w:val="24"/>
          <w:szCs w:val="24"/>
          <w:lang w:val="id-ID"/>
        </w:rPr>
      </w:pPr>
      <w:r>
        <w:rPr>
          <w:rFonts w:ascii="Meiryo UI" w:eastAsia="Meiryo UI" w:hAnsi="Meiryo UI"/>
          <w:b/>
          <w:sz w:val="24"/>
          <w:szCs w:val="24"/>
          <w:lang w:val="id-ID"/>
        </w:rPr>
        <w:t xml:space="preserve"> </w:t>
      </w:r>
      <w:r w:rsidRPr="004054CF">
        <w:rPr>
          <w:rFonts w:ascii="Meiryo UI" w:eastAsia="Meiryo UI" w:hAnsi="Meiryo UI"/>
          <w:b/>
          <w:sz w:val="24"/>
          <w:szCs w:val="24"/>
          <w:lang w:val="id-ID"/>
        </w:rPr>
        <w:t>Tabel 4.1 Indikator kinerja dan target capaian per tahun sasaran strategis 1</w:t>
      </w:r>
    </w:p>
    <w:tbl>
      <w:tblPr>
        <w:tblW w:w="1158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"/>
        <w:gridCol w:w="1065"/>
        <w:gridCol w:w="5983"/>
        <w:gridCol w:w="993"/>
        <w:gridCol w:w="632"/>
        <w:gridCol w:w="632"/>
        <w:gridCol w:w="632"/>
        <w:gridCol w:w="632"/>
        <w:gridCol w:w="632"/>
      </w:tblGrid>
      <w:tr w:rsidR="00B625D5" w:rsidRPr="00767BDD" w14:paraId="3572AFA8" w14:textId="77777777" w:rsidTr="00B625D5">
        <w:trPr>
          <w:trHeight w:val="315"/>
          <w:tblHeader/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BC8DD7" w14:textId="77777777" w:rsidR="00B625D5" w:rsidRPr="00767BDD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proofErr w:type="spellStart"/>
            <w:r w:rsidRPr="00767BDD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No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9A39A3" w14:textId="77777777" w:rsidR="00B625D5" w:rsidRPr="00767BDD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767BDD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Kode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A1F575" w14:textId="77777777" w:rsidR="00B625D5" w:rsidRPr="00767BDD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767BDD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Indikator Kinerja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528223" w14:textId="77777777" w:rsidR="00B625D5" w:rsidRPr="00767BDD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767BDD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Satuan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57637E" w14:textId="77777777" w:rsidR="00B625D5" w:rsidRPr="00767BDD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767BDD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Target</w:t>
            </w:r>
          </w:p>
        </w:tc>
      </w:tr>
      <w:tr w:rsidR="00B625D5" w:rsidRPr="00767BDD" w14:paraId="4F0ACB28" w14:textId="77777777" w:rsidTr="00B625D5">
        <w:trPr>
          <w:trHeight w:val="315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99634" w14:textId="77777777" w:rsidR="00B625D5" w:rsidRPr="00767BDD" w:rsidRDefault="00B625D5" w:rsidP="006B56B1">
            <w:pPr>
              <w:spacing w:after="0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3F805" w14:textId="77777777" w:rsidR="00B625D5" w:rsidRPr="00767BDD" w:rsidRDefault="00B625D5" w:rsidP="006B56B1">
            <w:pPr>
              <w:spacing w:after="0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9EBB51" w14:textId="77777777" w:rsidR="00B625D5" w:rsidRPr="00767BDD" w:rsidRDefault="00B625D5" w:rsidP="006B56B1">
            <w:pPr>
              <w:spacing w:after="0"/>
              <w:jc w:val="both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51B05" w14:textId="77777777" w:rsidR="00B625D5" w:rsidRPr="00767BDD" w:rsidRDefault="00B625D5" w:rsidP="006B56B1">
            <w:pPr>
              <w:spacing w:after="0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6A6DC1" w14:textId="77777777" w:rsidR="00B625D5" w:rsidRPr="00767BDD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767BDD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013DE9" w14:textId="77777777" w:rsidR="00B625D5" w:rsidRPr="00767BDD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767BDD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B0E159" w14:textId="77777777" w:rsidR="00B625D5" w:rsidRPr="00767BDD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767BDD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C1D4AB" w14:textId="77777777" w:rsidR="00B625D5" w:rsidRPr="00767BDD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767BDD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2024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088CF2" w14:textId="77777777" w:rsidR="00B625D5" w:rsidRPr="00767BDD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767BDD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2025</w:t>
            </w:r>
          </w:p>
        </w:tc>
      </w:tr>
      <w:tr w:rsidR="00B625D5" w:rsidRPr="00767BDD" w14:paraId="7AD17F1B" w14:textId="77777777" w:rsidTr="00B625D5">
        <w:trPr>
          <w:trHeight w:val="315"/>
          <w:jc w:val="center"/>
        </w:trPr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2089F5" w14:textId="77777777" w:rsidR="00B625D5" w:rsidRPr="00767BDD" w:rsidRDefault="00B625D5" w:rsidP="006B56B1">
            <w:pPr>
              <w:spacing w:after="0"/>
              <w:jc w:val="both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767BDD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Kegiatan 1: Peningkatan kualitas dan daya saing lulusan</w:t>
            </w:r>
          </w:p>
        </w:tc>
      </w:tr>
      <w:tr w:rsidR="00072420" w:rsidRPr="00767BDD" w14:paraId="6A219C7F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063408" w14:textId="0E252608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06EF3F" w14:textId="65141C46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IKU.1.1.01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1523A5" w14:textId="0852A1CB" w:rsidR="00072420" w:rsidRPr="00456DBA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lulusan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D4/D3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berhasil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mendapat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pekerjaan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proofErr w:type="spellStart"/>
            <w:r>
              <w:rPr>
                <w:rFonts w:ascii="Cambria" w:hAnsi="Cambria" w:cs="Calibri"/>
                <w:color w:val="000000"/>
              </w:rPr>
              <w:t>melanjutkan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studi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atau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berwirausaha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55006" w14:textId="0C27C514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DBE348" w14:textId="25025812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AAE041" w14:textId="2DE5AB1B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69DFB3" w14:textId="1C6F4D4B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B7C350" w14:textId="766BC533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CC97CC" w14:textId="0568B735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55</w:t>
            </w:r>
          </w:p>
        </w:tc>
      </w:tr>
      <w:tr w:rsidR="00072420" w:rsidRPr="00767BDD" w14:paraId="582E28F1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7DAD4C" w14:textId="1692DA4B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6E0B6F" w14:textId="4C7D3093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IKU.1.1.02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B97E76" w14:textId="6F97A10C" w:rsidR="00072420" w:rsidRPr="00456DBA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D4/D3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menghabiskan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paling </w:t>
            </w:r>
            <w:proofErr w:type="spellStart"/>
            <w:r>
              <w:rPr>
                <w:rFonts w:ascii="Cambria" w:hAnsi="Cambria" w:cs="Calibri"/>
                <w:color w:val="000000"/>
              </w:rPr>
              <w:t>sedikit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20 (dua </w:t>
            </w:r>
            <w:proofErr w:type="spellStart"/>
            <w:r>
              <w:rPr>
                <w:rFonts w:ascii="Cambria" w:hAnsi="Cambria" w:cs="Calibri"/>
                <w:color w:val="000000"/>
              </w:rPr>
              <w:t>puluh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) SKS di </w:t>
            </w:r>
            <w:proofErr w:type="spellStart"/>
            <w:r>
              <w:rPr>
                <w:rFonts w:ascii="Cambria" w:hAnsi="Cambria" w:cs="Calibri"/>
                <w:color w:val="000000"/>
              </w:rPr>
              <w:t>luar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kampus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atau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meraih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prestasi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paling </w:t>
            </w:r>
            <w:proofErr w:type="spellStart"/>
            <w:r>
              <w:rPr>
                <w:rFonts w:ascii="Cambria" w:hAnsi="Cambria" w:cs="Calibri"/>
                <w:color w:val="000000"/>
              </w:rPr>
              <w:t>sedikit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tingkat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nasional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35463D" w14:textId="4C3CDE88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D4760B" w14:textId="522AE49A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C13C57" w14:textId="176CA1ED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34C639" w14:textId="5B318EFA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A552C5" w14:textId="17A6C093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653624" w14:textId="0FAF91E6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</w:tr>
      <w:tr w:rsidR="00072420" w:rsidRPr="00767BDD" w14:paraId="1521FCC7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E58D19" w14:textId="1C63DAF5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62F955" w14:textId="7A7D2879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IKT.1.1.01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041874" w14:textId="7DE1C828" w:rsidR="00072420" w:rsidRPr="00456DBA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lulusan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bersertifikat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kompetensi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2B0D88" w14:textId="020A681D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B2E9C1" w14:textId="5919E757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BE78AA" w14:textId="3B6EA230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27ECA5" w14:textId="1E6D7E01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AE5C72" w14:textId="16252916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1D477A" w14:textId="3B2ECAC3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40</w:t>
            </w:r>
          </w:p>
        </w:tc>
      </w:tr>
      <w:tr w:rsidR="00072420" w:rsidRPr="00767BDD" w14:paraId="25858CE7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EB1657" w14:textId="72AEF539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lastRenderedPageBreak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C4DC59" w14:textId="23CA11E5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IKT.1.1.02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462CE2" w14:textId="71FAE5C2" w:rsidR="00072420" w:rsidRPr="00456DBA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meraih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prestasi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akademik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non </w:t>
            </w:r>
            <w:proofErr w:type="spellStart"/>
            <w:r>
              <w:rPr>
                <w:rFonts w:ascii="Cambria" w:hAnsi="Cambria" w:cs="Calibri"/>
                <w:color w:val="000000"/>
              </w:rPr>
              <w:t>akademik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minimal </w:t>
            </w:r>
            <w:proofErr w:type="spellStart"/>
            <w:r>
              <w:rPr>
                <w:rFonts w:ascii="Cambria" w:hAnsi="Cambria" w:cs="Calibri"/>
                <w:color w:val="000000"/>
              </w:rPr>
              <w:t>tingkat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nasional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3498F7" w14:textId="49F3F582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DD24C7" w14:textId="3CCC99D6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D8D975" w14:textId="146B9743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1B3E4F" w14:textId="7542DB22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32509D" w14:textId="729A0285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4B70DF" w14:textId="03E53E1B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</w:tr>
      <w:tr w:rsidR="00072420" w:rsidRPr="00767BDD" w14:paraId="232EFC95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B2FB8" w14:textId="7E58DB85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E2695C" w14:textId="0DC3F323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IKT.1.1.03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F094CA" w14:textId="5FD18977" w:rsidR="00072420" w:rsidRPr="00456DBA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 xml:space="preserve">Rata-rata IPK </w:t>
            </w:r>
            <w:proofErr w:type="spellStart"/>
            <w:r>
              <w:rPr>
                <w:rFonts w:ascii="Cambria" w:hAnsi="Cambria" w:cs="Calibri"/>
                <w:color w:val="000000"/>
              </w:rPr>
              <w:t>lulusan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88BCDB" w14:textId="28880053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Skala 4.0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C21597" w14:textId="6BC1AC51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C341C1" w14:textId="19B592F7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2.85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BE8BB7" w14:textId="08995511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2.95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02B608" w14:textId="11FABAAC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0E46D9" w14:textId="2CDCB337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3.1</w:t>
            </w:r>
          </w:p>
        </w:tc>
      </w:tr>
      <w:tr w:rsidR="00072420" w:rsidRPr="00767BDD" w14:paraId="10883529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9C9926" w14:textId="45931F4B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AC2968" w14:textId="67613B7D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IKT.1.1.04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BD7C7C" w14:textId="1FE70DAA" w:rsidR="00072420" w:rsidRPr="00456DBA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Rasio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lulusan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tepat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waktu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5D64B5" w14:textId="787048C6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Desimal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ED4E6A" w14:textId="7B4B7B07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E63078" w14:textId="519D0607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DE3E17" w14:textId="7C14D8FC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00D1AC" w14:textId="7C22F4C6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787ABE" w14:textId="202E9FFF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22</w:t>
            </w:r>
          </w:p>
        </w:tc>
      </w:tr>
      <w:tr w:rsidR="00072420" w:rsidRPr="00767BDD" w14:paraId="24D3A5D3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6C23EF" w14:textId="5D5B16EB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AB70F3" w14:textId="1854086F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IKT.1.1.05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18EE0B" w14:textId="6AD258F6" w:rsidR="00072420" w:rsidRPr="00456DBA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waktu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tunggu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lulusan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mendapatkan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pekerjaan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pertama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kurang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dari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6 </w:t>
            </w:r>
            <w:proofErr w:type="spellStart"/>
            <w:r>
              <w:rPr>
                <w:rFonts w:ascii="Cambria" w:hAnsi="Cambria" w:cs="Calibri"/>
                <w:color w:val="000000"/>
              </w:rPr>
              <w:t>bulan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711F0C" w14:textId="342A5F6D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C0DD5B" w14:textId="672AAF17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F8EFA2" w14:textId="753136F5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0DF231" w14:textId="7B859566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11218F" w14:textId="6E46EA03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414A0A" w14:textId="733D7E45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34</w:t>
            </w:r>
          </w:p>
        </w:tc>
      </w:tr>
      <w:tr w:rsidR="00072420" w:rsidRPr="00767BDD" w14:paraId="3883B3C0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8D6020" w14:textId="4C4857B5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AD889C" w14:textId="1EB7709B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IKT.1.1.06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5EB279" w14:textId="6C9DA5D4" w:rsidR="00072420" w:rsidRPr="00456DBA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lulusan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berwirausaha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F191B8" w14:textId="64AFD9C7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6FF771" w14:textId="1C8B0B89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747B58" w14:textId="2D826E8A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ACE23F" w14:textId="059EB273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70475B" w14:textId="456EBB90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6E37F0" w14:textId="5DC59D5F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</w:tr>
      <w:tr w:rsidR="00072420" w:rsidRPr="00767BDD" w14:paraId="1F9474E3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9397E8" w14:textId="222C8706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3759E0" w14:textId="63B24414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IKT.1.1.07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7FC1DE" w14:textId="6D0F7A18" w:rsidR="00072420" w:rsidRPr="00456DBA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lulusan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bekerja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di </w:t>
            </w:r>
            <w:proofErr w:type="spellStart"/>
            <w:r>
              <w:rPr>
                <w:rFonts w:ascii="Cambria" w:hAnsi="Cambria" w:cs="Calibri"/>
                <w:color w:val="000000"/>
              </w:rPr>
              <w:t>industri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3D0CCE" w14:textId="7648E7CC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212CA8" w14:textId="78480716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BAF023" w14:textId="2F79A816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9B5703" w14:textId="4257B59B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66084D" w14:textId="35C91749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592F56" w14:textId="54C70A06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49</w:t>
            </w:r>
          </w:p>
        </w:tc>
      </w:tr>
      <w:tr w:rsidR="00072420" w:rsidRPr="00767BDD" w14:paraId="334B56F1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54E95B" w14:textId="73C79961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890712" w14:textId="74DBA9E6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IKT.1.1.08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E13486" w14:textId="08DC00FC" w:rsidR="00072420" w:rsidRPr="00456DBA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lulusan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melanjutkan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studi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A8E39B" w14:textId="5BFC8503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306C93" w14:textId="4D9CA449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C2373E" w14:textId="6A16E037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CE1852" w14:textId="63339DD9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87D09E" w14:textId="587ADDDA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5AF42C" w14:textId="50517A46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</w:tr>
      <w:tr w:rsidR="00072420" w:rsidRPr="00767BDD" w14:paraId="51E03352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533131" w14:textId="25C8D647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93163E" w14:textId="049CC492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IKT.1.1.09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C922A9" w14:textId="2EAC160F" w:rsidR="00072420" w:rsidRPr="00456DBA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lulusan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bekerja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gaji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minimum </w:t>
            </w:r>
            <w:proofErr w:type="spellStart"/>
            <w:r>
              <w:rPr>
                <w:rFonts w:ascii="Cambria" w:hAnsi="Cambria" w:cs="Calibri"/>
                <w:color w:val="000000"/>
              </w:rPr>
              <w:t>sebesar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1,2 kali UMR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439AF0" w14:textId="486BC624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9BD89B" w14:textId="4E9A3BFD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D1900C" w14:textId="21E5A263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8FD8C0" w14:textId="0F8B6A04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7B2706" w14:textId="237AB5CE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94F2E3" w14:textId="7135A2DA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54</w:t>
            </w:r>
          </w:p>
        </w:tc>
      </w:tr>
      <w:tr w:rsidR="00072420" w:rsidRPr="00767BDD" w14:paraId="621A3937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11D9FFE" w14:textId="17CC19D8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8F8687" w14:textId="3229684D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IKT.1.1.10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528A5D0" w14:textId="1A1F291D" w:rsidR="00072420" w:rsidRPr="00456DBA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lulusan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memiliki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sertifikat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keahlian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/ </w:t>
            </w:r>
            <w:proofErr w:type="spellStart"/>
            <w:r>
              <w:rPr>
                <w:rFonts w:ascii="Cambria" w:hAnsi="Cambria" w:cs="Calibri"/>
                <w:color w:val="000000"/>
              </w:rPr>
              <w:t>kompetensi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sebagai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pendamping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ijazah (SKPI)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6DDBF5" w14:textId="1449C02D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89BECBE" w14:textId="76D7E43B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D60B58" w14:textId="7FAED421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E7DEC09" w14:textId="1956273D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D4F089" w14:textId="489BF6D1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71C7FE4" w14:textId="3B36A407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100</w:t>
            </w:r>
          </w:p>
        </w:tc>
      </w:tr>
      <w:tr w:rsidR="00072420" w:rsidRPr="00767BDD" w14:paraId="463C3D15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11DBBB" w14:textId="31384869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F276C39" w14:textId="1CD7808D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IKT.1.1.11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6FB800" w14:textId="3A2A2DDF" w:rsidR="00072420" w:rsidRPr="00456DBA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lulusan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fasih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berbahasa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inggris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F2A40E" w14:textId="3C0E32FC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8C6E93" w14:textId="719C5E76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7ACDCD" w14:textId="45EE583D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D36077D" w14:textId="3FB06EF4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CCA3455" w14:textId="25744CE7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466657" w14:textId="7C19B234" w:rsidR="00072420" w:rsidRPr="00456DB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20</w:t>
            </w:r>
          </w:p>
        </w:tc>
      </w:tr>
      <w:tr w:rsidR="00347CF8" w:rsidRPr="00767BDD" w14:paraId="2D61F3AD" w14:textId="77777777" w:rsidTr="006B56B1">
        <w:trPr>
          <w:trHeight w:val="315"/>
          <w:jc w:val="center"/>
        </w:trPr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A31A3B4" w14:textId="2D03C92A" w:rsidR="00347CF8" w:rsidRPr="00456DBA" w:rsidRDefault="00347CF8" w:rsidP="00347CF8">
            <w:pPr>
              <w:spacing w:after="0"/>
              <w:rPr>
                <w:rFonts w:ascii="Meiryo UI" w:eastAsia="Meiryo UI" w:hAnsi="Meiryo UI"/>
                <w:sz w:val="20"/>
                <w:szCs w:val="20"/>
              </w:rPr>
            </w:pPr>
            <w:r w:rsidRPr="00767BDD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Kegiatan 2: Pengembangan program studi</w:t>
            </w:r>
          </w:p>
        </w:tc>
      </w:tr>
      <w:tr w:rsidR="00072420" w:rsidRPr="00767BDD" w14:paraId="3CE131ED" w14:textId="77777777" w:rsidTr="006B56B1">
        <w:trPr>
          <w:trHeight w:val="49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6A04B1" w14:textId="5F477763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42AA7C" w14:textId="6EB249E6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IKU.1.2.01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9302A7" w14:textId="03AE215F" w:rsidR="00072420" w:rsidRPr="00EA017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program </w:t>
            </w:r>
            <w:proofErr w:type="spellStart"/>
            <w:r>
              <w:rPr>
                <w:rFonts w:ascii="Cambria" w:hAnsi="Cambria" w:cs="Calibri"/>
                <w:color w:val="000000"/>
              </w:rPr>
              <w:t>studi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D4/D3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melaksanakan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kerjasama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mitra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DUDI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D9B5EE" w14:textId="047C183C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254F91" w14:textId="32AAF387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6A3AEE" w14:textId="2A51D8B2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637A5B" w14:textId="24C1508C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59A9E1" w14:textId="3BD645D6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D71F1E" w14:textId="49843455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35</w:t>
            </w:r>
          </w:p>
        </w:tc>
      </w:tr>
      <w:tr w:rsidR="00072420" w:rsidRPr="00767BDD" w14:paraId="3D423D37" w14:textId="77777777" w:rsidTr="006B56B1">
        <w:trPr>
          <w:trHeight w:val="52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452A30" w14:textId="5D02EC5F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704C27" w14:textId="3D914ECC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IKU.1.2.02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265067" w14:textId="3BBED65D" w:rsidR="00072420" w:rsidRPr="00EA017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program </w:t>
            </w:r>
            <w:proofErr w:type="spellStart"/>
            <w:r>
              <w:rPr>
                <w:rFonts w:ascii="Cambria" w:hAnsi="Cambria" w:cs="Calibri"/>
                <w:color w:val="000000"/>
              </w:rPr>
              <w:t>studi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D4/D3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memiliki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akreditasi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atau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sertifikat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internasional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diakui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pemerintah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E77043" w14:textId="639E2166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CA82F2" w14:textId="3A8D3119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E5820" w14:textId="2CBB95CE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57B823" w14:textId="39EA49D6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4001DD" w14:textId="0DCA0ED2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944B62" w14:textId="7BA6C175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2.5</w:t>
            </w:r>
          </w:p>
        </w:tc>
      </w:tr>
      <w:tr w:rsidR="00072420" w:rsidRPr="00767BDD" w14:paraId="6E1B582B" w14:textId="77777777" w:rsidTr="006B56B1">
        <w:trPr>
          <w:trHeight w:val="49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332ADE" w14:textId="2CFCB7F8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004FDB" w14:textId="5757485E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IKT.1.2.01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0449CC" w14:textId="2E789E58" w:rsidR="00072420" w:rsidRPr="00EA017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kerjasama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mitra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DUDI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8FC44A" w14:textId="390F8F60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MoU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6A3908" w14:textId="7A8E47D6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1A9BD6" w14:textId="69ACB0D9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D90F7F" w14:textId="7E49C093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46229" w14:textId="02E30A67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A6B5BB" w14:textId="7C293F11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</w:tr>
      <w:tr w:rsidR="00072420" w:rsidRPr="00767BDD" w14:paraId="5D069A35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1255BF" w14:textId="2E6919AE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703810" w14:textId="6CFEAE0A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IKT.1.2.02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236FB8" w14:textId="02A38553" w:rsidR="00072420" w:rsidRPr="00EA017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program </w:t>
            </w:r>
            <w:proofErr w:type="spellStart"/>
            <w:r>
              <w:rPr>
                <w:rFonts w:ascii="Cambria" w:hAnsi="Cambria" w:cs="Calibri"/>
                <w:color w:val="000000"/>
              </w:rPr>
              <w:t>studi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terakreditasi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BAN-PT </w:t>
            </w:r>
            <w:proofErr w:type="spellStart"/>
            <w:r>
              <w:rPr>
                <w:rFonts w:ascii="Cambria" w:hAnsi="Cambria" w:cs="Calibri"/>
                <w:color w:val="000000"/>
              </w:rPr>
              <w:t>atau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LAM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peringkat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unggul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819846" w14:textId="338ED2DC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BB7245" w14:textId="625815A1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1BADCA" w14:textId="62B4847D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E6E75D" w14:textId="6BEAB3B9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46B17B" w14:textId="10C5E52C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13753B" w14:textId="719D0B0A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25</w:t>
            </w:r>
          </w:p>
        </w:tc>
      </w:tr>
      <w:tr w:rsidR="00072420" w:rsidRPr="00767BDD" w14:paraId="5865DD6B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56CFD3" w14:textId="71ABFE6B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lastRenderedPageBreak/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6FB30F" w14:textId="7FB08729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IKT.1.2.03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352563" w14:textId="17E773E6" w:rsidR="00072420" w:rsidRPr="00EA017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program </w:t>
            </w:r>
            <w:proofErr w:type="spellStart"/>
            <w:r>
              <w:rPr>
                <w:rFonts w:ascii="Cambria" w:hAnsi="Cambria" w:cs="Calibri"/>
                <w:color w:val="000000"/>
              </w:rPr>
              <w:t>studi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E7FFC3" w14:textId="6FA87241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 xml:space="preserve">Prodi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4BA98A" w14:textId="64D1D229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B3FAD4" w14:textId="049622ED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AAA634" w14:textId="72166E38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B6F73A" w14:textId="522A2ED9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3739D9" w14:textId="2E650AC5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</w:tr>
      <w:tr w:rsidR="00072420" w:rsidRPr="00767BDD" w14:paraId="544B7DC9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EC3081" w14:textId="400C9C0C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0DAE83" w14:textId="1928BFAF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IKT.1.2.04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ECB5C7" w14:textId="1997EF69" w:rsidR="00072420" w:rsidRPr="00EA017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Rasio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pelamar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program </w:t>
            </w:r>
            <w:proofErr w:type="spellStart"/>
            <w:r>
              <w:rPr>
                <w:rFonts w:ascii="Cambria" w:hAnsi="Cambria" w:cs="Calibri"/>
                <w:color w:val="000000"/>
              </w:rPr>
              <w:t>studi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065321" w14:textId="43378DD8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Desimal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B00FE7" w14:textId="2FC01C06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5ECE95" w14:textId="2FAC91E3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2816C7" w14:textId="728D18CD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FE924F" w14:textId="796E3EE3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3F9526" w14:textId="71758752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</w:tr>
      <w:tr w:rsidR="00072420" w:rsidRPr="00767BDD" w14:paraId="056EF786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255B1D" w14:textId="429E3A79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25523D" w14:textId="72EA4638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IKT.1.2.05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D09473" w14:textId="076401C9" w:rsidR="00072420" w:rsidRPr="00EA017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penerima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beasiswa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DBD2A7" w14:textId="380776B2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2D0019" w14:textId="5E28F3C1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699819" w14:textId="22CAE295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FCC8D4" w14:textId="651DC5AC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B14D60" w14:textId="118082FC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F225FA" w14:textId="19373EF6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28</w:t>
            </w:r>
          </w:p>
        </w:tc>
      </w:tr>
      <w:tr w:rsidR="00072420" w:rsidRPr="00767BDD" w14:paraId="26870FD6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D1A7599" w14:textId="31A82C21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1E1E9C" w14:textId="0CCAB305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IKT.1.2.06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D893112" w14:textId="2E8DC792" w:rsidR="00072420" w:rsidRPr="00EA017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pelacakan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i/>
                <w:iCs/>
                <w:color w:val="000000"/>
              </w:rPr>
              <w:t>treacer</w:t>
            </w:r>
            <w:proofErr w:type="spellEnd"/>
            <w:r>
              <w:rPr>
                <w:rFonts w:ascii="Cambria" w:hAnsi="Cambria" w:cs="Calibri"/>
                <w:i/>
                <w:iCs/>
                <w:color w:val="000000"/>
              </w:rPr>
              <w:t xml:space="preserve"> study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2C56AE" w14:textId="50429ECE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063492" w14:textId="0FFB7A1B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1B731F" w14:textId="26A1BF7D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C1C3AEF" w14:textId="62F2207A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0DD863" w14:textId="674EA360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3327A7" w14:textId="47380315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75</w:t>
            </w:r>
          </w:p>
        </w:tc>
      </w:tr>
      <w:tr w:rsidR="00347CF8" w:rsidRPr="00767BDD" w14:paraId="4F800B5C" w14:textId="77777777" w:rsidTr="006B56B1">
        <w:trPr>
          <w:trHeight w:val="315"/>
          <w:jc w:val="center"/>
        </w:trPr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0A971D1" w14:textId="242E97E9" w:rsidR="00347CF8" w:rsidRPr="00EA0174" w:rsidRDefault="00347CF8" w:rsidP="00347CF8">
            <w:pPr>
              <w:spacing w:after="0"/>
              <w:rPr>
                <w:rFonts w:ascii="Meiryo UI" w:eastAsia="Meiryo UI" w:hAnsi="Meiryo UI"/>
                <w:sz w:val="20"/>
                <w:szCs w:val="20"/>
              </w:rPr>
            </w:pPr>
            <w:r w:rsidRPr="00767BDD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Kegiatan 3: Pengembangan laboratorium kompetensi</w:t>
            </w:r>
            <w:r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 xml:space="preserve"> dan perpustakaan</w:t>
            </w:r>
          </w:p>
        </w:tc>
      </w:tr>
      <w:tr w:rsidR="00072420" w:rsidRPr="00767BDD" w14:paraId="78E32AAE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5AC2940" w14:textId="57DA9FD9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B74216" w14:textId="7933390C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IKU.1.3.01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96F048E" w14:textId="3D206CCF" w:rsidR="00072420" w:rsidRPr="00EA0174" w:rsidRDefault="00072420" w:rsidP="005C7392">
            <w:pPr>
              <w:spacing w:after="0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 xml:space="preserve">Bahan </w:t>
            </w:r>
            <w:proofErr w:type="spellStart"/>
            <w:r>
              <w:rPr>
                <w:rFonts w:ascii="Cambria" w:hAnsi="Cambria" w:cs="Calibri"/>
                <w:color w:val="000000"/>
              </w:rPr>
              <w:t>pustaka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 </w:t>
            </w:r>
            <w:r>
              <w:rPr>
                <w:rFonts w:ascii="Cambria" w:hAnsi="Cambria" w:cs="Calibri"/>
                <w:color w:val="000000"/>
              </w:rPr>
              <w:br/>
              <w:t xml:space="preserve">Bahan </w:t>
            </w:r>
            <w:proofErr w:type="spellStart"/>
            <w:r>
              <w:rPr>
                <w:rFonts w:ascii="Cambria" w:hAnsi="Cambria" w:cs="Calibri"/>
                <w:color w:val="000000"/>
              </w:rPr>
              <w:t>pustaka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berupa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buku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teks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. (IKU) </w:t>
            </w:r>
            <w:r>
              <w:rPr>
                <w:rFonts w:ascii="Cambria" w:hAnsi="Cambria" w:cs="Calibri"/>
                <w:color w:val="000000"/>
              </w:rPr>
              <w:br/>
            </w:r>
            <w:r>
              <w:rPr>
                <w:rFonts w:ascii="Cambria" w:hAnsi="Cambria" w:cs="Calibri"/>
                <w:color w:val="000000"/>
              </w:rPr>
              <w:br/>
            </w:r>
            <w:proofErr w:type="spellStart"/>
            <w:r>
              <w:rPr>
                <w:rFonts w:ascii="Cambria" w:hAnsi="Cambria" w:cs="Calibri"/>
                <w:color w:val="000000"/>
              </w:rPr>
              <w:t>Catatan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: minimal </w:t>
            </w:r>
            <w:proofErr w:type="spellStart"/>
            <w:r>
              <w:rPr>
                <w:rFonts w:ascii="Cambria" w:hAnsi="Cambria" w:cs="Calibri"/>
                <w:color w:val="000000"/>
              </w:rPr>
              <w:t>tiap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cabang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ilmu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mempunyai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3 </w:t>
            </w:r>
            <w:proofErr w:type="spellStart"/>
            <w:r>
              <w:rPr>
                <w:rFonts w:ascii="Cambria" w:hAnsi="Cambria" w:cs="Calibri"/>
                <w:color w:val="000000"/>
              </w:rPr>
              <w:t>judul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buku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teks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(</w:t>
            </w:r>
            <w:proofErr w:type="spellStart"/>
            <w:r>
              <w:rPr>
                <w:rFonts w:ascii="Cambria" w:hAnsi="Cambria" w:cs="Calibri"/>
                <w:color w:val="000000"/>
              </w:rPr>
              <w:t>verifikasi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pada </w:t>
            </w:r>
            <w:proofErr w:type="spellStart"/>
            <w:r>
              <w:rPr>
                <w:rFonts w:ascii="Cambria" w:hAnsi="Cambria" w:cs="Calibri"/>
                <w:color w:val="000000"/>
              </w:rPr>
              <w:t>saat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asesmen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lapangan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termasuk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ketersediaan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pemanfaatan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e-book).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30EAF20" w14:textId="1FFB06F6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Judul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5613C0F" w14:textId="7C46C2F6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300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E49F8B3" w14:textId="41B24F07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300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6D6980F" w14:textId="708E9C87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300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9457A9" w14:textId="2A17D0D8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300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2F3AA90" w14:textId="6EB3B439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300</w:t>
            </w:r>
          </w:p>
        </w:tc>
      </w:tr>
      <w:tr w:rsidR="00072420" w:rsidRPr="00767BDD" w14:paraId="7B67942E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E94348" w14:textId="7F15F307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8C6F48D" w14:textId="08194B5B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IKU.1.3.02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3A0A56E" w14:textId="4D6CA69E" w:rsidR="00072420" w:rsidRPr="00EA0174" w:rsidRDefault="00072420" w:rsidP="0060469A">
            <w:pPr>
              <w:spacing w:after="0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jurnal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nasional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terakreditasi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dimiliki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(</w:t>
            </w:r>
            <w:proofErr w:type="spellStart"/>
            <w:r>
              <w:rPr>
                <w:rFonts w:ascii="Cambria" w:hAnsi="Cambria" w:cs="Calibri"/>
                <w:color w:val="000000"/>
              </w:rPr>
              <w:t>berlangganan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) </w:t>
            </w:r>
            <w:proofErr w:type="spellStart"/>
            <w:r>
              <w:rPr>
                <w:rFonts w:ascii="Cambria" w:hAnsi="Cambria" w:cs="Calibri"/>
                <w:color w:val="000000"/>
              </w:rPr>
              <w:t>dalam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tiga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tahun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terakhir</w:t>
            </w:r>
            <w:proofErr w:type="spellEnd"/>
            <w:r>
              <w:rPr>
                <w:rFonts w:ascii="Cambria" w:hAnsi="Cambria" w:cs="Calibri"/>
                <w:color w:val="000000"/>
              </w:rPr>
              <w:t>.</w:t>
            </w:r>
            <w:r>
              <w:rPr>
                <w:rFonts w:ascii="Cambria" w:hAnsi="Cambria" w:cs="Calibri"/>
                <w:color w:val="000000"/>
              </w:rPr>
              <w:br/>
            </w:r>
            <w:r>
              <w:rPr>
                <w:rFonts w:ascii="Cambria" w:hAnsi="Cambria" w:cs="Calibri"/>
                <w:color w:val="000000"/>
              </w:rPr>
              <w:br/>
            </w:r>
            <w:proofErr w:type="spellStart"/>
            <w:r>
              <w:rPr>
                <w:rFonts w:ascii="Cambria" w:hAnsi="Cambria" w:cs="Calibri"/>
                <w:color w:val="000000"/>
              </w:rPr>
              <w:t>Catatan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: Bahan </w:t>
            </w:r>
            <w:proofErr w:type="spellStart"/>
            <w:r>
              <w:rPr>
                <w:rFonts w:ascii="Cambria" w:hAnsi="Cambria" w:cs="Calibri"/>
                <w:color w:val="000000"/>
              </w:rPr>
              <w:t>pustaka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berupa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jurnal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ilmiah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terakreditasi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Dikti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proofErr w:type="spellStart"/>
            <w:r>
              <w:rPr>
                <w:rFonts w:ascii="Cambria" w:hAnsi="Cambria" w:cs="Calibri"/>
                <w:color w:val="000000"/>
              </w:rPr>
              <w:t>dalam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bentuk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cetak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atau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elektronik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F74F7F" w14:textId="5C40DCF4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Judul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EB16925" w14:textId="3F696983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71B7827" w14:textId="4A019D82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3DD1D21" w14:textId="3B0452AD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4B32DDE" w14:textId="2FE49782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F35DF1" w14:textId="6F9515D7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</w:tr>
      <w:tr w:rsidR="00072420" w:rsidRPr="00767BDD" w14:paraId="23E01882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FAC9A4D" w14:textId="4573BB1D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BA863E6" w14:textId="03DE117E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IKU.1.3.03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0D45EB" w14:textId="7951CCF6" w:rsidR="00072420" w:rsidRPr="00EA0174" w:rsidRDefault="00072420" w:rsidP="0060469A">
            <w:pPr>
              <w:spacing w:after="0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jurnal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internasional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bereputasi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dimiliki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(</w:t>
            </w:r>
            <w:proofErr w:type="spellStart"/>
            <w:r>
              <w:rPr>
                <w:rFonts w:ascii="Cambria" w:hAnsi="Cambria" w:cs="Calibri"/>
                <w:color w:val="000000"/>
              </w:rPr>
              <w:t>berlangganan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) </w:t>
            </w:r>
            <w:proofErr w:type="spellStart"/>
            <w:r>
              <w:rPr>
                <w:rFonts w:ascii="Cambria" w:hAnsi="Cambria" w:cs="Calibri"/>
                <w:color w:val="000000"/>
              </w:rPr>
              <w:t>dalam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tiga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tahun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terakhir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. (IKU) </w:t>
            </w:r>
            <w:r>
              <w:rPr>
                <w:rFonts w:ascii="Cambria" w:hAnsi="Cambria" w:cs="Calibri"/>
                <w:color w:val="000000"/>
              </w:rPr>
              <w:br/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</w:r>
            <w:proofErr w:type="spellStart"/>
            <w:r>
              <w:rPr>
                <w:rFonts w:ascii="Cambria" w:hAnsi="Cambria" w:cs="Calibri"/>
                <w:color w:val="000000"/>
              </w:rPr>
              <w:t>Catatan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: Bahan </w:t>
            </w:r>
            <w:proofErr w:type="spellStart"/>
            <w:r>
              <w:rPr>
                <w:rFonts w:ascii="Cambria" w:hAnsi="Cambria" w:cs="Calibri"/>
                <w:color w:val="000000"/>
              </w:rPr>
              <w:t>pustaka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berupa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jurnal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ilmiah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internasional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. </w:t>
            </w:r>
            <w:proofErr w:type="spellStart"/>
            <w:r>
              <w:rPr>
                <w:rFonts w:ascii="Cambria" w:hAnsi="Cambria" w:cs="Calibri"/>
                <w:color w:val="000000"/>
              </w:rPr>
              <w:t>Setiap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cabang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ilmu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minimal 1 </w:t>
            </w:r>
            <w:proofErr w:type="spellStart"/>
            <w:proofErr w:type="gramStart"/>
            <w:r>
              <w:rPr>
                <w:rFonts w:ascii="Cambria" w:hAnsi="Cambria" w:cs="Calibri"/>
                <w:color w:val="000000"/>
              </w:rPr>
              <w:t>jurnal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 JIL</w:t>
            </w:r>
            <w:proofErr w:type="gramEnd"/>
            <w:r>
              <w:rPr>
                <w:rFonts w:ascii="Cambria" w:hAnsi="Cambria" w:cs="Calibri"/>
                <w:color w:val="000000"/>
              </w:rPr>
              <w:t xml:space="preserve"> = </w:t>
            </w: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cabang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ilmu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berlangganan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1 </w:t>
            </w:r>
            <w:proofErr w:type="spellStart"/>
            <w:r>
              <w:rPr>
                <w:rFonts w:ascii="Cambria" w:hAnsi="Cambria" w:cs="Calibri"/>
                <w:color w:val="000000"/>
              </w:rPr>
              <w:t>jurnal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(</w:t>
            </w:r>
            <w:proofErr w:type="spellStart"/>
            <w:r>
              <w:rPr>
                <w:rFonts w:ascii="Cambria" w:hAnsi="Cambria" w:cs="Calibri"/>
                <w:color w:val="000000"/>
              </w:rPr>
              <w:t>cetak</w:t>
            </w:r>
            <w:proofErr w:type="spellEnd"/>
            <w:r>
              <w:rPr>
                <w:rFonts w:ascii="Cambria" w:hAnsi="Cambria" w:cs="Calibri"/>
                <w:color w:val="000000"/>
              </w:rPr>
              <w:t>/</w:t>
            </w:r>
            <w:proofErr w:type="spellStart"/>
            <w:r>
              <w:rPr>
                <w:rFonts w:ascii="Cambria" w:hAnsi="Cambria" w:cs="Calibri"/>
                <w:color w:val="000000"/>
              </w:rPr>
              <w:t>elektronik</w:t>
            </w:r>
            <w:proofErr w:type="spellEnd"/>
            <w:r>
              <w:rPr>
                <w:rFonts w:ascii="Cambria" w:hAnsi="Cambria" w:cs="Calibri"/>
                <w:color w:val="000000"/>
              </w:rPr>
              <w:t>). (IKU)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4040A1" w14:textId="5230F06D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Judul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9FC4EDC" w14:textId="3A847790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F6A16D3" w14:textId="06EBB3B8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FA92BE" w14:textId="1B5A5C9C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EDC40B0" w14:textId="749F7A13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AA8C95" w14:textId="251B2DF4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</w:tr>
      <w:tr w:rsidR="00072420" w:rsidRPr="00767BDD" w14:paraId="25273CC0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18E7AD" w14:textId="1EBEB7A5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7CB762" w14:textId="1597EBCB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IKU.1.3.04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93F4C7" w14:textId="003D7CBA" w:rsidR="00072420" w:rsidRPr="00EA0174" w:rsidRDefault="00072420" w:rsidP="00072420">
            <w:pPr>
              <w:spacing w:after="0"/>
              <w:jc w:val="both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prosiding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dimiliki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dalam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tiga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tahun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terakhir</w:t>
            </w:r>
            <w:proofErr w:type="spellEnd"/>
            <w:r>
              <w:rPr>
                <w:rFonts w:ascii="Cambria" w:hAnsi="Cambria" w:cs="Calibri"/>
                <w:color w:val="000000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F226FC1" w14:textId="51E6A4F7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Prosiding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260373" w14:textId="185376D2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5F1F6E" w14:textId="5502050B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4591D6" w14:textId="49885E06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BF86E2B" w14:textId="0F8BDCA8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A76701" w14:textId="039CCFA8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</w:tr>
      <w:tr w:rsidR="00072420" w:rsidRPr="00767BDD" w14:paraId="3224BC48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D524BBE" w14:textId="31D72378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lastRenderedPageBreak/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30A87F" w14:textId="2578785B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IKU.1.3.05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BCB5FA" w14:textId="19ADF2A8" w:rsidR="00072420" w:rsidRPr="00EA0174" w:rsidRDefault="00072420" w:rsidP="005C7392">
            <w:pPr>
              <w:spacing w:after="0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Prasarana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&amp; </w:t>
            </w:r>
            <w:proofErr w:type="spellStart"/>
            <w:r>
              <w:rPr>
                <w:rFonts w:ascii="Cambria" w:hAnsi="Cambria" w:cs="Calibri"/>
                <w:color w:val="000000"/>
              </w:rPr>
              <w:t>Peralatan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Utama </w:t>
            </w:r>
            <w:proofErr w:type="spellStart"/>
            <w:r>
              <w:rPr>
                <w:rFonts w:ascii="Cambria" w:hAnsi="Cambria" w:cs="Calibri"/>
                <w:color w:val="000000"/>
              </w:rPr>
              <w:t>Laboratorium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. (IKU) </w:t>
            </w:r>
            <w:r>
              <w:rPr>
                <w:rFonts w:ascii="Cambria" w:hAnsi="Cambria" w:cs="Calibri"/>
                <w:color w:val="000000"/>
              </w:rPr>
              <w:br/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</w:r>
            <w:proofErr w:type="spellStart"/>
            <w:r>
              <w:rPr>
                <w:rFonts w:ascii="Cambria" w:hAnsi="Cambria" w:cs="Calibri"/>
                <w:color w:val="000000"/>
              </w:rPr>
              <w:t>Ketersediaan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proofErr w:type="spellStart"/>
            <w:r>
              <w:rPr>
                <w:rFonts w:ascii="Cambria" w:hAnsi="Cambria" w:cs="Calibri"/>
                <w:color w:val="000000"/>
              </w:rPr>
              <w:t>akses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pendayagunaan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sarana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utama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di </w:t>
            </w:r>
            <w:proofErr w:type="spellStart"/>
            <w:r>
              <w:rPr>
                <w:rFonts w:ascii="Cambria" w:hAnsi="Cambria" w:cs="Calibri"/>
                <w:color w:val="000000"/>
              </w:rPr>
              <w:t>laboratorium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Unsur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Penilaian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: </w:t>
            </w:r>
            <w:r>
              <w:rPr>
                <w:rFonts w:ascii="Cambria" w:hAnsi="Cambria" w:cs="Calibri"/>
                <w:color w:val="000000"/>
              </w:rPr>
              <w:br/>
              <w:t xml:space="preserve">1. </w:t>
            </w:r>
            <w:proofErr w:type="spellStart"/>
            <w:r>
              <w:rPr>
                <w:rFonts w:ascii="Cambria" w:hAnsi="Cambria" w:cs="Calibri"/>
                <w:color w:val="000000"/>
              </w:rPr>
              <w:t>Kondisi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alat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sangat </w:t>
            </w:r>
            <w:proofErr w:type="spellStart"/>
            <w:r>
              <w:rPr>
                <w:rFonts w:ascii="Cambria" w:hAnsi="Cambria" w:cs="Calibri"/>
                <w:color w:val="000000"/>
              </w:rPr>
              <w:t>baik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(</w:t>
            </w:r>
            <w:proofErr w:type="spellStart"/>
            <w:r>
              <w:rPr>
                <w:rFonts w:ascii="Cambria" w:hAnsi="Cambria" w:cs="Calibri"/>
                <w:color w:val="000000"/>
              </w:rPr>
              <w:t>terawat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berfungsi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) </w:t>
            </w:r>
            <w:r>
              <w:rPr>
                <w:rFonts w:ascii="Cambria" w:hAnsi="Cambria" w:cs="Calibri"/>
                <w:color w:val="000000"/>
              </w:rPr>
              <w:br/>
              <w:t xml:space="preserve">2. </w:t>
            </w:r>
            <w:proofErr w:type="spellStart"/>
            <w:r>
              <w:rPr>
                <w:rFonts w:ascii="Cambria" w:hAnsi="Cambria" w:cs="Calibri"/>
                <w:color w:val="000000"/>
              </w:rPr>
              <w:t>Rasio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alat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: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(1:8)  </w:t>
            </w:r>
            <w:r>
              <w:rPr>
                <w:rFonts w:ascii="Cambria" w:hAnsi="Cambria" w:cs="Calibri"/>
                <w:color w:val="000000"/>
              </w:rPr>
              <w:br/>
              <w:t xml:space="preserve">3. </w:t>
            </w:r>
            <w:proofErr w:type="spellStart"/>
            <w:r>
              <w:rPr>
                <w:rFonts w:ascii="Cambria" w:hAnsi="Cambria" w:cs="Calibri"/>
                <w:color w:val="000000"/>
              </w:rPr>
              <w:t>Aksesibilitas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penggunaan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alat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 </w:t>
            </w:r>
            <w:r>
              <w:rPr>
                <w:rFonts w:ascii="Cambria" w:hAnsi="Cambria" w:cs="Calibri"/>
                <w:color w:val="000000"/>
              </w:rPr>
              <w:br/>
              <w:t xml:space="preserve">4. Jenis </w:t>
            </w:r>
            <w:proofErr w:type="spellStart"/>
            <w:r>
              <w:rPr>
                <w:rFonts w:ascii="Cambria" w:hAnsi="Cambria" w:cs="Calibri"/>
                <w:color w:val="000000"/>
              </w:rPr>
              <w:t>alat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memenuhi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capaian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pembelajaran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 </w:t>
            </w:r>
            <w:r>
              <w:rPr>
                <w:rFonts w:ascii="Cambria" w:hAnsi="Cambria" w:cs="Calibri"/>
                <w:color w:val="000000"/>
              </w:rPr>
              <w:br/>
              <w:t xml:space="preserve">5. Logbook </w:t>
            </w:r>
            <w:proofErr w:type="spellStart"/>
            <w:r>
              <w:rPr>
                <w:rFonts w:ascii="Cambria" w:hAnsi="Cambria" w:cs="Calibri"/>
                <w:color w:val="000000"/>
              </w:rPr>
              <w:t>sesuai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capaian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49E073F" w14:textId="4142E854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D88C40B" w14:textId="3ED7BB6D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D5B0C3" w14:textId="753E276D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AEB0FB8" w14:textId="6C7B70D6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C6C861" w14:textId="56A4C5D7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021677" w14:textId="0A46ABF1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</w:tr>
      <w:tr w:rsidR="00072420" w:rsidRPr="00767BDD" w14:paraId="07390C38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70FACA" w14:textId="0B26C9C4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521B42" w14:textId="1233A88D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IKT.1.3.01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EC80D3" w14:textId="4291A46A" w:rsidR="00072420" w:rsidRPr="00EA017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i/>
                <w:iCs/>
                <w:color w:val="000000"/>
              </w:rPr>
              <w:t xml:space="preserve"> teaching factory</w:t>
            </w:r>
            <w:r>
              <w:rPr>
                <w:rFonts w:ascii="Cambria" w:hAnsi="Cambria" w:cs="Calibri"/>
                <w:color w:val="000000"/>
              </w:rPr>
              <w:t xml:space="preserve"> di </w:t>
            </w:r>
            <w:proofErr w:type="spellStart"/>
            <w:r>
              <w:rPr>
                <w:rFonts w:ascii="Cambria" w:hAnsi="Cambria" w:cs="Calibri"/>
                <w:color w:val="000000"/>
              </w:rPr>
              <w:t>laboratorium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kompetensi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17144A" w14:textId="5DA1265C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Program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723B76" w14:textId="3E098ED5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60233D" w14:textId="53E7B0C9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34C14A" w14:textId="1717413F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E7FD77" w14:textId="06AB9F3D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F37FF2" w14:textId="4004C933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</w:tr>
      <w:tr w:rsidR="00072420" w:rsidRPr="00767BDD" w14:paraId="2232D9F4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966E2A" w14:textId="4075BE21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0D0AB9" w14:textId="5EA8F8C4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IKT.1.3.02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614C04" w14:textId="5A7AF153" w:rsidR="00072420" w:rsidRPr="00EA017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laboratorium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terakreditasi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nasional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ADE75A" w14:textId="556F949F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9166DA" w14:textId="4A06D27D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23761D" w14:textId="7B6313CF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7703DC" w14:textId="3305928F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DBFA26" w14:textId="2858184A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183483" w14:textId="1ADA06DF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</w:tr>
      <w:tr w:rsidR="00072420" w:rsidRPr="00767BDD" w14:paraId="49D1AB65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E0349E" w14:textId="59EE1DB3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4F561C" w14:textId="6990F3E2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IKT.1.3.03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A7394D" w14:textId="20B9907F" w:rsidR="00072420" w:rsidRPr="00EA017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laboratorium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berkolaborasi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industri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/dunia </w:t>
            </w:r>
            <w:proofErr w:type="spellStart"/>
            <w:r>
              <w:rPr>
                <w:rFonts w:ascii="Cambria" w:hAnsi="Cambria" w:cs="Calibri"/>
                <w:color w:val="000000"/>
              </w:rPr>
              <w:t>usaha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4E239A" w14:textId="4F3837A2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B8A29D" w14:textId="3921CFF4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432871" w14:textId="1369D227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7354DD" w14:textId="3F531937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8B65A6" w14:textId="4B3B4E3D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C75018" w14:textId="4120DE77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</w:tr>
      <w:tr w:rsidR="00072420" w:rsidRPr="00767BDD" w14:paraId="7AACB33C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A92221" w14:textId="0D9291D1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28EF6B2" w14:textId="0E40F35F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IKT.1.3.04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19AF908" w14:textId="641222A2" w:rsidR="00072420" w:rsidRPr="00EA017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Langganan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jurnal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internasional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150972C" w14:textId="50A60859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Artikel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BC46925" w14:textId="35515DC7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9029B70" w14:textId="1F4C7A8B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4120037" w14:textId="04957CF0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19F005D" w14:textId="2CF500B6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BDDED71" w14:textId="16DEF82B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</w:tr>
      <w:tr w:rsidR="00072420" w:rsidRPr="00767BDD" w14:paraId="70BE76E4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E64ECB9" w14:textId="62557DA2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0DA4CA7" w14:textId="1102A603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IKT.1.3.05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1BB552C" w14:textId="0D0D0665" w:rsidR="00072420" w:rsidRPr="00EA017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laboran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pustakawan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sesuai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background </w:t>
            </w:r>
            <w:proofErr w:type="spellStart"/>
            <w:r>
              <w:rPr>
                <w:rFonts w:ascii="Cambria" w:hAnsi="Cambria" w:cs="Calibri"/>
                <w:color w:val="000000"/>
              </w:rPr>
              <w:t>keilmuan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BF3CCC" w14:textId="6AFAEA0B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58C205A" w14:textId="6D4D7B09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BC1BFAF" w14:textId="5ADC7F87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2E3961D" w14:textId="43BCABDD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0027B9F" w14:textId="5DC4C379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4D7F99" w14:textId="731F1FDE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50</w:t>
            </w:r>
          </w:p>
        </w:tc>
      </w:tr>
      <w:tr w:rsidR="00072420" w:rsidRPr="00767BDD" w14:paraId="2AA77662" w14:textId="77777777" w:rsidTr="006B56B1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5E40FA0" w14:textId="568EF191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9383E46" w14:textId="6612B3A6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IKT.1.3.06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DB9D267" w14:textId="143237D8" w:rsidR="00072420" w:rsidRPr="00EA017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pelatihan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kompetensi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laboran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pustakawan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CC9A47E" w14:textId="2520CEEE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Program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EB83EFB" w14:textId="3B8D82AB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D54E86A" w14:textId="6764B3F8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D65246A" w14:textId="7D91F2A5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C32E4BA" w14:textId="77956652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77D94E7" w14:textId="7FAB1364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</w:tr>
    </w:tbl>
    <w:p w14:paraId="30C9FCA6" w14:textId="77777777" w:rsidR="00072420" w:rsidRDefault="00072420" w:rsidP="00072420">
      <w:pPr>
        <w:pStyle w:val="DaftarParagraf"/>
        <w:spacing w:line="276" w:lineRule="auto"/>
        <w:ind w:left="1069" w:firstLine="0"/>
        <w:jc w:val="both"/>
        <w:rPr>
          <w:rFonts w:ascii="Meiryo UI" w:eastAsia="Meiryo UI" w:hAnsi="Meiryo UI"/>
          <w:b/>
          <w:sz w:val="24"/>
          <w:szCs w:val="24"/>
          <w:lang w:val="id-ID"/>
        </w:rPr>
      </w:pPr>
    </w:p>
    <w:p w14:paraId="038CE50A" w14:textId="77777777" w:rsidR="00072420" w:rsidRDefault="00072420" w:rsidP="00072420">
      <w:pPr>
        <w:pStyle w:val="DaftarParagraf"/>
        <w:spacing w:line="276" w:lineRule="auto"/>
        <w:ind w:left="1069" w:firstLine="0"/>
        <w:jc w:val="both"/>
        <w:rPr>
          <w:rFonts w:ascii="Meiryo UI" w:eastAsia="Meiryo UI" w:hAnsi="Meiryo UI"/>
          <w:b/>
          <w:sz w:val="24"/>
          <w:szCs w:val="24"/>
          <w:lang w:val="id-ID"/>
        </w:rPr>
      </w:pPr>
    </w:p>
    <w:p w14:paraId="0F255C35" w14:textId="378CD4BC" w:rsidR="00B625D5" w:rsidRDefault="00B625D5" w:rsidP="00A07AD0">
      <w:pPr>
        <w:pStyle w:val="DaftarParagraf"/>
        <w:numPr>
          <w:ilvl w:val="0"/>
          <w:numId w:val="1"/>
        </w:numPr>
        <w:spacing w:line="276" w:lineRule="auto"/>
        <w:jc w:val="both"/>
        <w:rPr>
          <w:rFonts w:ascii="Meiryo UI" w:eastAsia="Meiryo UI" w:hAnsi="Meiryo UI"/>
          <w:b/>
          <w:sz w:val="24"/>
          <w:szCs w:val="24"/>
          <w:lang w:val="id-ID"/>
        </w:rPr>
      </w:pPr>
      <w:r w:rsidRPr="004054CF">
        <w:rPr>
          <w:rFonts w:ascii="Meiryo UI" w:eastAsia="Meiryo UI" w:hAnsi="Meiryo UI"/>
          <w:b/>
          <w:sz w:val="24"/>
          <w:szCs w:val="24"/>
          <w:lang w:val="id-ID"/>
        </w:rPr>
        <w:lastRenderedPageBreak/>
        <w:t>Sasaran Strategis 2: Peningkatan kualitas dan kuantitas penelitian dan pengabdian kepada masyarakat yang tepat sasaran dan berdaya guna bagi masyarakat dan dunia industri Tabel</w:t>
      </w:r>
    </w:p>
    <w:p w14:paraId="36E6660E" w14:textId="660C1C28" w:rsidR="00B625D5" w:rsidRPr="004054CF" w:rsidRDefault="00B625D5" w:rsidP="00B625D5">
      <w:pPr>
        <w:spacing w:line="276" w:lineRule="auto"/>
        <w:ind w:left="709"/>
        <w:jc w:val="center"/>
        <w:rPr>
          <w:rFonts w:ascii="Meiryo UI" w:eastAsia="Meiryo UI" w:hAnsi="Meiryo UI"/>
          <w:b/>
          <w:sz w:val="24"/>
          <w:szCs w:val="24"/>
          <w:lang w:val="id-ID"/>
        </w:rPr>
      </w:pPr>
      <w:r w:rsidRPr="004054CF">
        <w:rPr>
          <w:rFonts w:ascii="Meiryo UI" w:eastAsia="Meiryo UI" w:hAnsi="Meiryo UI"/>
          <w:b/>
          <w:sz w:val="24"/>
          <w:szCs w:val="24"/>
          <w:lang w:val="id-ID"/>
        </w:rPr>
        <w:t>4.2 Indikator kinerja dan target capaian per tahun sasaran strategis 2</w:t>
      </w:r>
    </w:p>
    <w:tbl>
      <w:tblPr>
        <w:tblW w:w="1213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"/>
        <w:gridCol w:w="1072"/>
        <w:gridCol w:w="6074"/>
        <w:gridCol w:w="1427"/>
        <w:gridCol w:w="636"/>
        <w:gridCol w:w="636"/>
        <w:gridCol w:w="636"/>
        <w:gridCol w:w="636"/>
        <w:gridCol w:w="636"/>
      </w:tblGrid>
      <w:tr w:rsidR="00B625D5" w:rsidRPr="0034756A" w14:paraId="38E6CE7E" w14:textId="77777777" w:rsidTr="00072420">
        <w:trPr>
          <w:trHeight w:val="315"/>
          <w:tblHeader/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E5F0F7" w14:textId="77777777" w:rsidR="00B625D5" w:rsidRPr="0034756A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proofErr w:type="spellStart"/>
            <w:r w:rsidRPr="0034756A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No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5A1150" w14:textId="77777777" w:rsidR="00B625D5" w:rsidRPr="0034756A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34756A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Kode</w:t>
            </w:r>
          </w:p>
        </w:tc>
        <w:tc>
          <w:tcPr>
            <w:tcW w:w="6036" w:type="dxa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57253E" w14:textId="77777777" w:rsidR="00B625D5" w:rsidRPr="0034756A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34756A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Indikator Kinerja</w:t>
            </w:r>
          </w:p>
        </w:tc>
        <w:tc>
          <w:tcPr>
            <w:tcW w:w="1418" w:type="dxa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3CAD0A" w14:textId="77777777" w:rsidR="00B625D5" w:rsidRPr="0034756A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34756A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Satuan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C73998" w14:textId="77777777" w:rsidR="00B625D5" w:rsidRPr="0034756A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34756A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Target</w:t>
            </w:r>
          </w:p>
        </w:tc>
      </w:tr>
      <w:tr w:rsidR="00B625D5" w:rsidRPr="0034756A" w14:paraId="4A47F6FA" w14:textId="77777777" w:rsidTr="00072420">
        <w:trPr>
          <w:trHeight w:val="315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8C833B" w14:textId="77777777" w:rsidR="00B625D5" w:rsidRPr="0034756A" w:rsidRDefault="00B625D5" w:rsidP="006B56B1">
            <w:pPr>
              <w:spacing w:after="0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931E89" w14:textId="77777777" w:rsidR="00B625D5" w:rsidRPr="0034756A" w:rsidRDefault="00B625D5" w:rsidP="006B56B1">
            <w:pPr>
              <w:spacing w:after="0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</w:p>
        </w:tc>
        <w:tc>
          <w:tcPr>
            <w:tcW w:w="6036" w:type="dxa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075F23" w14:textId="77777777" w:rsidR="00B625D5" w:rsidRPr="0034756A" w:rsidRDefault="00B625D5" w:rsidP="006B56B1">
            <w:pPr>
              <w:spacing w:after="0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</w:p>
        </w:tc>
        <w:tc>
          <w:tcPr>
            <w:tcW w:w="1418" w:type="dxa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D994D0" w14:textId="77777777" w:rsidR="00B625D5" w:rsidRPr="0034756A" w:rsidRDefault="00B625D5" w:rsidP="006B56B1">
            <w:pPr>
              <w:spacing w:after="0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2EB3E6" w14:textId="77777777" w:rsidR="00B625D5" w:rsidRPr="0034756A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34756A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B84B34" w14:textId="77777777" w:rsidR="00B625D5" w:rsidRPr="0034756A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34756A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2A0320" w14:textId="77777777" w:rsidR="00B625D5" w:rsidRPr="0034756A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34756A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C6B86B" w14:textId="77777777" w:rsidR="00B625D5" w:rsidRPr="0034756A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34756A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2024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9DB9E3" w14:textId="77777777" w:rsidR="00B625D5" w:rsidRPr="0034756A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34756A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2025</w:t>
            </w:r>
          </w:p>
        </w:tc>
      </w:tr>
      <w:tr w:rsidR="00B625D5" w:rsidRPr="0034756A" w14:paraId="21585030" w14:textId="77777777" w:rsidTr="006B56B1">
        <w:trPr>
          <w:trHeight w:val="315"/>
          <w:jc w:val="center"/>
        </w:trPr>
        <w:tc>
          <w:tcPr>
            <w:tcW w:w="12136" w:type="dxa"/>
            <w:gridSpan w:val="9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55ECFD8" w14:textId="49E5CED4" w:rsidR="00B625D5" w:rsidRPr="00EA0174" w:rsidRDefault="00B625D5" w:rsidP="00B625D5">
            <w:pPr>
              <w:spacing w:after="0"/>
              <w:rPr>
                <w:rFonts w:ascii="Meiryo UI" w:eastAsia="Meiryo UI" w:hAnsi="Meiryo UI"/>
                <w:sz w:val="20"/>
                <w:szCs w:val="20"/>
              </w:rPr>
            </w:pPr>
            <w:r w:rsidRPr="0034756A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Kegiatan 4: Peningkatan kualitas dan kuantitas penelitian dan pengabdian kepada masyarakat</w:t>
            </w:r>
          </w:p>
        </w:tc>
      </w:tr>
      <w:tr w:rsidR="00072420" w:rsidRPr="0034756A" w14:paraId="5A66E074" w14:textId="77777777" w:rsidTr="00072420">
        <w:trPr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CE9787" w14:textId="0E5F32E9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97E265" w14:textId="6BCD7B2E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IKU.2.4.01</w:t>
            </w:r>
          </w:p>
        </w:tc>
        <w:tc>
          <w:tcPr>
            <w:tcW w:w="6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D51A0E" w14:textId="01AE5209" w:rsidR="00072420" w:rsidRPr="00EA017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keluaran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penelitian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pengabdian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kepada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masyarakat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berhasil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mendapat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rekognisi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internasional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atau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diterapkan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oleh </w:t>
            </w:r>
            <w:proofErr w:type="spellStart"/>
            <w:r>
              <w:rPr>
                <w:rFonts w:ascii="Cambria" w:hAnsi="Cambria" w:cs="Calibri"/>
                <w:color w:val="000000"/>
              </w:rPr>
              <w:t>masyarakat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554B00" w14:textId="37B64C16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 xml:space="preserve">Hasil per </w:t>
            </w: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2B1685" w14:textId="5E72524A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0.10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0BA5C9" w14:textId="3FE638ED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0.10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E3F612" w14:textId="15628196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0.10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63F983" w14:textId="72E81601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0.10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6802C9" w14:textId="5A69BE6D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0.10</w:t>
            </w:r>
          </w:p>
        </w:tc>
      </w:tr>
      <w:tr w:rsidR="00072420" w:rsidRPr="0034756A" w14:paraId="718D69E5" w14:textId="77777777" w:rsidTr="00072420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BD9F6D" w14:textId="1A84F549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99F7E9" w14:textId="3AE78051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IKT.2.4.01</w:t>
            </w:r>
          </w:p>
        </w:tc>
        <w:tc>
          <w:tcPr>
            <w:tcW w:w="6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C85AEC" w14:textId="53D3D62A" w:rsidR="00072420" w:rsidRPr="00EA017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keluaran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penelitian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pengabdian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kepada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masyarakat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terpublikasi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pada </w:t>
            </w:r>
            <w:proofErr w:type="spellStart"/>
            <w:r>
              <w:rPr>
                <w:rFonts w:ascii="Cambria" w:hAnsi="Cambria" w:cs="Calibri"/>
                <w:color w:val="000000"/>
              </w:rPr>
              <w:t>jurnal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nasional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terakreditasi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per </w:t>
            </w: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54C8D4" w14:textId="2AF62F2F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 xml:space="preserve">Hasil per </w:t>
            </w: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A96218" w14:textId="6FD2C51D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0.20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24F254" w14:textId="63FE45A7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0.25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7188E2" w14:textId="50ABD7E3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0.30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9D366A" w14:textId="0C35E878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0.35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3D8B80" w14:textId="009E9EA0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0.40</w:t>
            </w:r>
          </w:p>
        </w:tc>
      </w:tr>
      <w:tr w:rsidR="00072420" w:rsidRPr="0034756A" w14:paraId="2BCD85D0" w14:textId="77777777" w:rsidTr="00072420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247664" w14:textId="61DC120C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DED270" w14:textId="5DB6914E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IKT.2.4.02</w:t>
            </w:r>
          </w:p>
        </w:tc>
        <w:tc>
          <w:tcPr>
            <w:tcW w:w="6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3BF30C" w14:textId="242C2788" w:rsidR="00072420" w:rsidRPr="00EA0174" w:rsidRDefault="00072420" w:rsidP="00072420">
            <w:pPr>
              <w:spacing w:after="0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penelitian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didanai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E7DD76" w14:textId="7821ECF3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judul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per </w:t>
            </w: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27EA5C" w14:textId="4490244A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0.10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5693E0" w14:textId="1B74A7CE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0.11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73EB04" w14:textId="3AC83D39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0.12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0BCED8" w14:textId="1DCF27BB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0.13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0B1EDD" w14:textId="797D0BE2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0.14</w:t>
            </w:r>
          </w:p>
        </w:tc>
      </w:tr>
      <w:tr w:rsidR="00072420" w:rsidRPr="0034756A" w14:paraId="49638A17" w14:textId="77777777" w:rsidTr="00072420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9357D4" w14:textId="5A7C5E5A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9D1CA2" w14:textId="5FA155FA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IKT.2.4.03</w:t>
            </w:r>
          </w:p>
        </w:tc>
        <w:tc>
          <w:tcPr>
            <w:tcW w:w="6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604AAA" w14:textId="13FB8C91" w:rsidR="00072420" w:rsidRPr="00EA0174" w:rsidRDefault="00072420" w:rsidP="00072420">
            <w:pPr>
              <w:spacing w:after="0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pengabdian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kepada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masyarakat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didanai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1D5777" w14:textId="6CD416B3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judul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per </w:t>
            </w: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B145DF" w14:textId="52B3D567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0.10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D26D73" w14:textId="48ABB4DC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0.11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BDD548" w14:textId="6710656E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0.12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ABF257" w14:textId="364B39CF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0.13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7CBC83" w14:textId="2F738757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0.14</w:t>
            </w:r>
          </w:p>
        </w:tc>
      </w:tr>
      <w:tr w:rsidR="00072420" w:rsidRPr="0034756A" w14:paraId="06F19915" w14:textId="77777777" w:rsidTr="00072420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B58101" w14:textId="0D168570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22C55F" w14:textId="79FBF44D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IKT.2.4.04</w:t>
            </w:r>
          </w:p>
        </w:tc>
        <w:tc>
          <w:tcPr>
            <w:tcW w:w="6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FACEB1" w14:textId="6DC68236" w:rsidR="00072420" w:rsidRPr="00EA0174" w:rsidRDefault="00072420" w:rsidP="00072420">
            <w:pPr>
              <w:spacing w:after="0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keterlibatan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dalam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penelitian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pengabdian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D81579" w14:textId="4FC81A74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BC8D23" w14:textId="369D4F19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7F5651" w14:textId="5CA32E25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1F0E28" w14:textId="374BB79E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6EFF3C" w14:textId="39CDD40B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424715" w14:textId="1AD1F5C3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</w:tr>
      <w:tr w:rsidR="00072420" w:rsidRPr="0034756A" w14:paraId="571E27A4" w14:textId="77777777" w:rsidTr="00072420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8A6D47" w14:textId="0EC84615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8F34E7" w14:textId="7CD892C0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IKT.2.4.05</w:t>
            </w:r>
          </w:p>
        </w:tc>
        <w:tc>
          <w:tcPr>
            <w:tcW w:w="6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ED625B" w14:textId="041A5945" w:rsidR="00072420" w:rsidRPr="00EA0174" w:rsidRDefault="00072420" w:rsidP="00072420">
            <w:pPr>
              <w:spacing w:after="0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mitra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binaan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pengabdian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kepada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masyarakat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E2E7C4" w14:textId="73A2EF2C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Mitra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E23892" w14:textId="3CAAC126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A1283B" w14:textId="63CD6B35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914E8D" w14:textId="6113ABDF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7F5F5F" w14:textId="2EFA8EE2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7AABC9" w14:textId="35AA18DA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</w:tr>
      <w:tr w:rsidR="00072420" w:rsidRPr="0034756A" w14:paraId="596D1B09" w14:textId="77777777" w:rsidTr="00072420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AE39C3D" w14:textId="57083D11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EDABF2" w14:textId="2724D44C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IKT.2.4.06</w:t>
            </w:r>
          </w:p>
        </w:tc>
        <w:tc>
          <w:tcPr>
            <w:tcW w:w="6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0EA504F" w14:textId="236BB5D5" w:rsidR="00072420" w:rsidRPr="00EA0174" w:rsidRDefault="00072420" w:rsidP="00072420">
            <w:pPr>
              <w:spacing w:after="0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penelitian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i/>
                <w:iCs/>
                <w:color w:val="000000"/>
              </w:rPr>
              <w:t>International Joint Research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17C809" w14:textId="7B92C900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Artikel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361B2DF" w14:textId="36C900C7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617F84B" w14:textId="3850017F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9D2292" w14:textId="390B1F5D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442643" w14:textId="0B014E15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C7CAF68" w14:textId="156E7E73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</w:tr>
      <w:tr w:rsidR="00072420" w:rsidRPr="0034756A" w14:paraId="5685A031" w14:textId="77777777" w:rsidTr="00072420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9B30EFF" w14:textId="529B693A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5532799" w14:textId="172E2B1C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IKT.2.4.07</w:t>
            </w:r>
          </w:p>
        </w:tc>
        <w:tc>
          <w:tcPr>
            <w:tcW w:w="6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223060E" w14:textId="4FC16BED" w:rsidR="00072420" w:rsidRPr="00EA0174" w:rsidRDefault="00072420" w:rsidP="00072420">
            <w:pPr>
              <w:spacing w:after="0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Publikasi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Ilmiah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melalui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media </w:t>
            </w:r>
            <w:proofErr w:type="spellStart"/>
            <w:r>
              <w:rPr>
                <w:rFonts w:ascii="Cambria" w:hAnsi="Cambria" w:cs="Calibri"/>
                <w:color w:val="000000"/>
              </w:rPr>
              <w:t>massa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4AC0919" w14:textId="69051983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Artikel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6E5DEE5" w14:textId="2C8CA4FD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BA4D6BA" w14:textId="30B13690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DCE67BF" w14:textId="699CEBDC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26F03D9" w14:textId="65CFD4BF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7F3603F" w14:textId="3060029E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</w:tr>
      <w:tr w:rsidR="00072420" w:rsidRPr="0034756A" w14:paraId="3AC84554" w14:textId="77777777" w:rsidTr="00072420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F5F4E0B" w14:textId="3D439E37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lastRenderedPageBreak/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41D875" w14:textId="77CC57B0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IKT.2.4.08</w:t>
            </w:r>
          </w:p>
        </w:tc>
        <w:tc>
          <w:tcPr>
            <w:tcW w:w="6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19DFE4" w14:textId="2265C731" w:rsidR="00072420" w:rsidRPr="00EA0174" w:rsidRDefault="00072420" w:rsidP="00072420">
            <w:pPr>
              <w:spacing w:after="0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relevansi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publikasi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dunia </w:t>
            </w:r>
            <w:proofErr w:type="spellStart"/>
            <w:r>
              <w:rPr>
                <w:rFonts w:ascii="Cambria" w:hAnsi="Cambria" w:cs="Calibri"/>
                <w:color w:val="000000"/>
              </w:rPr>
              <w:t>pendidikan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AEEA13" w14:textId="0EEEB8C1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F568FE0" w14:textId="67649F0A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6DA6E53" w14:textId="2E756000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4C739FF" w14:textId="19DF75BA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A08CF4B" w14:textId="1623C2FF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F053A33" w14:textId="12CA3080" w:rsidR="00072420" w:rsidRPr="00EA017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50%</w:t>
            </w:r>
          </w:p>
        </w:tc>
      </w:tr>
      <w:tr w:rsidR="00347CF8" w:rsidRPr="0034756A" w14:paraId="51B81F6C" w14:textId="77777777" w:rsidTr="006B56B1">
        <w:trPr>
          <w:trHeight w:val="315"/>
          <w:jc w:val="center"/>
        </w:trPr>
        <w:tc>
          <w:tcPr>
            <w:tcW w:w="12136" w:type="dxa"/>
            <w:gridSpan w:val="9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5E15CF6" w14:textId="7E60C594" w:rsidR="00347CF8" w:rsidRPr="00EA0174" w:rsidRDefault="00347CF8" w:rsidP="00347CF8">
            <w:pPr>
              <w:spacing w:after="0"/>
              <w:rPr>
                <w:rFonts w:ascii="Meiryo UI" w:eastAsia="Meiryo UI" w:hAnsi="Meiryo UI"/>
                <w:sz w:val="20"/>
                <w:szCs w:val="20"/>
              </w:rPr>
            </w:pPr>
            <w:r w:rsidRPr="0034756A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Kegiatan 5: Peningkatan publikasi hasil penelitian dosen dan mahasiswa</w:t>
            </w:r>
          </w:p>
        </w:tc>
      </w:tr>
      <w:tr w:rsidR="00072420" w:rsidRPr="0034756A" w14:paraId="1DFAD196" w14:textId="77777777" w:rsidTr="00072420">
        <w:trPr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EE4B35" w14:textId="65CFCBDA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C803A6" w14:textId="0C158B07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IKT.2.5.01</w:t>
            </w:r>
          </w:p>
        </w:tc>
        <w:tc>
          <w:tcPr>
            <w:tcW w:w="6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40D784" w14:textId="15A4D701" w:rsidR="00072420" w:rsidRPr="0034756A" w:rsidRDefault="00072420" w:rsidP="00072420">
            <w:pPr>
              <w:spacing w:after="0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publikasi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di </w:t>
            </w:r>
            <w:proofErr w:type="spellStart"/>
            <w:r>
              <w:rPr>
                <w:rFonts w:ascii="Cambria" w:hAnsi="Cambria" w:cs="Calibri"/>
                <w:color w:val="000000"/>
              </w:rPr>
              <w:t>jurnal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nasional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terakreditasi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989F1E" w14:textId="740FCCED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Artikel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1D3CA2" w14:textId="2B9E8F61" w:rsidR="00072420" w:rsidRPr="0040376E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ABDA8F" w14:textId="01E3502E" w:rsidR="00072420" w:rsidRPr="0040376E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EC7345" w14:textId="54FBE5C0" w:rsidR="00072420" w:rsidRPr="0040376E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0EF74E" w14:textId="37D2970E" w:rsidR="00072420" w:rsidRPr="00962C3F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3251FC" w14:textId="1B8C4F3C" w:rsidR="00072420" w:rsidRPr="00962C3F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</w:tr>
      <w:tr w:rsidR="00072420" w:rsidRPr="0034756A" w14:paraId="15037549" w14:textId="77777777" w:rsidTr="00072420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473006" w14:textId="5273C655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0A296D" w14:textId="33AEEBC5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IKT.2.5.02</w:t>
            </w:r>
          </w:p>
        </w:tc>
        <w:tc>
          <w:tcPr>
            <w:tcW w:w="6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E40CDF" w14:textId="4F67F95A" w:rsidR="00072420" w:rsidRPr="0034756A" w:rsidRDefault="00072420" w:rsidP="00072420">
            <w:pPr>
              <w:spacing w:after="0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publikasi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bersama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di </w:t>
            </w:r>
            <w:proofErr w:type="spellStart"/>
            <w:r>
              <w:rPr>
                <w:rFonts w:ascii="Cambria" w:hAnsi="Cambria" w:cs="Calibri"/>
                <w:color w:val="000000"/>
              </w:rPr>
              <w:t>jurnal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internasional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CE8B6B" w14:textId="3E3060FA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Artikel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C781DB" w14:textId="1F9B8FE5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CD7D4F" w14:textId="5482BF03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4D15DD" w14:textId="4ABE91B8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4CBB25" w14:textId="09545732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B43795" w14:textId="73E66235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</w:tr>
      <w:tr w:rsidR="00072420" w:rsidRPr="0034756A" w14:paraId="1D0CEAFE" w14:textId="77777777" w:rsidTr="00072420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B72359" w14:textId="42ED8B8B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D3DF27" w14:textId="160BFC46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IKT.2.5.03</w:t>
            </w:r>
          </w:p>
        </w:tc>
        <w:tc>
          <w:tcPr>
            <w:tcW w:w="6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24C27E" w14:textId="0FAF87C7" w:rsidR="00072420" w:rsidRPr="0034756A" w:rsidRDefault="00072420" w:rsidP="00072420">
            <w:pPr>
              <w:spacing w:after="0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hasil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penelitian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diseminarkan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di seminar </w:t>
            </w:r>
            <w:proofErr w:type="spellStart"/>
            <w:r>
              <w:rPr>
                <w:rFonts w:ascii="Cambria" w:hAnsi="Cambria" w:cs="Calibri"/>
                <w:color w:val="000000"/>
              </w:rPr>
              <w:t>nasional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internasional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46481E" w14:textId="68D11301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Artikel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4999EA" w14:textId="356074FF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A278E0" w14:textId="3B56DEE6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042589" w14:textId="5AEE6090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20AB80" w14:textId="16874D9C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5FFFDA" w14:textId="585166F3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</w:tr>
      <w:tr w:rsidR="00072420" w:rsidRPr="0034756A" w14:paraId="789571FC" w14:textId="77777777" w:rsidTr="00072420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9FCB99" w14:textId="5A3CCCEB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525E55" w14:textId="0ECDDDC4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IKT.2.5.04</w:t>
            </w:r>
          </w:p>
        </w:tc>
        <w:tc>
          <w:tcPr>
            <w:tcW w:w="6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F9D419" w14:textId="383744C1" w:rsidR="00072420" w:rsidRPr="0034756A" w:rsidRDefault="00072420" w:rsidP="00072420">
            <w:pPr>
              <w:spacing w:after="0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mempunyai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H- index Google Scholar &gt; 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4A883F" w14:textId="55DE9DB9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597F1B" w14:textId="66B23124" w:rsidR="00072420" w:rsidRPr="00962C3F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6DD45A" w14:textId="6A416CAE" w:rsidR="00072420" w:rsidRPr="00962C3F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78343F" w14:textId="1165DC43" w:rsidR="00072420" w:rsidRPr="00962C3F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792D87" w14:textId="55C2677D" w:rsidR="00072420" w:rsidRPr="00962C3F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D46950" w14:textId="5D2A0897" w:rsidR="00072420" w:rsidRPr="00962C3F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8</w:t>
            </w:r>
          </w:p>
        </w:tc>
      </w:tr>
      <w:tr w:rsidR="00072420" w:rsidRPr="0034756A" w14:paraId="087B0A63" w14:textId="77777777" w:rsidTr="00072420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42D4A6" w14:textId="61D28F8A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E4A0C5" w14:textId="673D86DD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IKT.2.5.05</w:t>
            </w:r>
          </w:p>
        </w:tc>
        <w:tc>
          <w:tcPr>
            <w:tcW w:w="6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F895D0" w14:textId="450FD16F" w:rsidR="00072420" w:rsidRPr="0034756A" w:rsidRDefault="00072420" w:rsidP="00072420">
            <w:pPr>
              <w:spacing w:after="0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mempunyai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H-index Scopus &gt; 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9803C9" w14:textId="280F22C8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D60AD7" w14:textId="4EA885EB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6AA542" w14:textId="0547C6A8" w:rsidR="00072420" w:rsidRPr="0034756A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52B5F0" w14:textId="72693161" w:rsidR="00072420" w:rsidRPr="00962C3F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1A6D50" w14:textId="1755BD82" w:rsidR="00072420" w:rsidRPr="00962C3F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E06796" w14:textId="5F13BFB9" w:rsidR="00072420" w:rsidRPr="00962C3F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</w:tr>
      <w:tr w:rsidR="00347CF8" w:rsidRPr="0034756A" w14:paraId="13D3D4EB" w14:textId="77777777" w:rsidTr="006B56B1">
        <w:trPr>
          <w:trHeight w:val="315"/>
          <w:jc w:val="center"/>
        </w:trPr>
        <w:tc>
          <w:tcPr>
            <w:tcW w:w="12136" w:type="dxa"/>
            <w:gridSpan w:val="9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4CDCCCC" w14:textId="22B2D9CA" w:rsidR="00347CF8" w:rsidRDefault="00347CF8" w:rsidP="00347CF8">
            <w:pPr>
              <w:spacing w:after="0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 w:rsidRPr="0034756A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Kegiatan 6: Peningkatan hasil penelitian yang diadopsi industri/masyarakat dan mendapatkan paten/HKI</w:t>
            </w:r>
          </w:p>
        </w:tc>
      </w:tr>
      <w:tr w:rsidR="00072420" w:rsidRPr="0034756A" w14:paraId="69D4E26B" w14:textId="77777777" w:rsidTr="00072420">
        <w:trPr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91353C" w14:textId="79F3C453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B40B13" w14:textId="2C64BC27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IKT.2.6.01</w:t>
            </w:r>
          </w:p>
        </w:tc>
        <w:tc>
          <w:tcPr>
            <w:tcW w:w="6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19AE4C" w14:textId="3175AEF3" w:rsidR="00072420" w:rsidRPr="00D474F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hasil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penelitian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diadopsi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oleh </w:t>
            </w:r>
            <w:proofErr w:type="spellStart"/>
            <w:r>
              <w:rPr>
                <w:rFonts w:ascii="Cambria" w:hAnsi="Cambria" w:cs="Calibri"/>
                <w:color w:val="000000"/>
              </w:rPr>
              <w:t>industri</w:t>
            </w:r>
            <w:proofErr w:type="spellEnd"/>
            <w:r>
              <w:rPr>
                <w:rFonts w:ascii="Cambria" w:hAnsi="Cambria" w:cs="Calibri"/>
                <w:color w:val="000000"/>
              </w:rPr>
              <w:t>/</w:t>
            </w:r>
            <w:proofErr w:type="spellStart"/>
            <w:r>
              <w:rPr>
                <w:rFonts w:ascii="Cambria" w:hAnsi="Cambria" w:cs="Calibri"/>
                <w:color w:val="000000"/>
              </w:rPr>
              <w:t>masyarakat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atau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memperoleh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paten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405DA6" w14:textId="5110AEEE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Produk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555A15" w14:textId="76EA98A2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DBAFB" w14:textId="793C65DE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AB29D8" w14:textId="77D1C364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710448" w14:textId="05E4A232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BE1C92" w14:textId="3840A262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</w:tr>
      <w:tr w:rsidR="00072420" w:rsidRPr="0034756A" w14:paraId="6337DD3C" w14:textId="77777777" w:rsidTr="00072420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FF07F4" w14:textId="4AE7968F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E0D064" w14:textId="40DB46A2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IKT.2.6.02</w:t>
            </w:r>
          </w:p>
        </w:tc>
        <w:tc>
          <w:tcPr>
            <w:tcW w:w="6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A7615F" w14:textId="021F5AC8" w:rsidR="00072420" w:rsidRPr="00D474F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hasil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penelitian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berupa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teknologi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tepat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guna (TTG) </w:t>
            </w:r>
            <w:proofErr w:type="spellStart"/>
            <w:r>
              <w:rPr>
                <w:rFonts w:ascii="Cambria" w:hAnsi="Cambria" w:cs="Calibri"/>
                <w:color w:val="000000"/>
              </w:rPr>
              <w:t>atau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produk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4F5993" w14:textId="42FF48FC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Produk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2C0AC8" w14:textId="4C3B476A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A68535" w14:textId="5139DE0D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51011E" w14:textId="467E2930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A4C4F3" w14:textId="7DF5F53D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246B3B" w14:textId="03062C54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</w:tr>
      <w:tr w:rsidR="00072420" w:rsidRPr="0034756A" w14:paraId="63E56D8B" w14:textId="77777777" w:rsidTr="00072420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2F214F" w14:textId="76A1120A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1DBDB9" w14:textId="121AB35B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IKT.2.6.03</w:t>
            </w:r>
          </w:p>
        </w:tc>
        <w:tc>
          <w:tcPr>
            <w:tcW w:w="6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043CF1" w14:textId="57B0B5A3" w:rsidR="00072420" w:rsidRPr="00D474F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karya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berupa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buku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atau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book- chapter </w:t>
            </w:r>
            <w:proofErr w:type="spellStart"/>
            <w:r>
              <w:rPr>
                <w:rFonts w:ascii="Cambria" w:hAnsi="Cambria" w:cs="Calibri"/>
                <w:color w:val="000000"/>
              </w:rPr>
              <w:t>berISBN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A2E87C" w14:textId="5C8B1B59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Produk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BD84FC" w14:textId="5B000893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A38A44" w14:textId="15300009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FC40EC" w14:textId="17DB6BA4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537EFF" w14:textId="0D50056F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3BA745" w14:textId="14ED3601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</w:tr>
      <w:tr w:rsidR="00072420" w:rsidRPr="0034756A" w14:paraId="656EC26B" w14:textId="77777777" w:rsidTr="00072420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A85C3D" w14:textId="33C8DB23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CE77BD6" w14:textId="74326C16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IKT.2.6.04</w:t>
            </w:r>
          </w:p>
        </w:tc>
        <w:tc>
          <w:tcPr>
            <w:tcW w:w="6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8674F7" w14:textId="6507F2FF" w:rsidR="00072420" w:rsidRPr="00D474F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HKI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C4218B8" w14:textId="5074462C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Produk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EBB47C1" w14:textId="11E168FB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BC62CC" w14:textId="025482F2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2701F9" w14:textId="788D07DC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A83B3CE" w14:textId="49B408CE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995B389" w14:textId="386CB514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</w:tr>
    </w:tbl>
    <w:p w14:paraId="64DB65C7" w14:textId="77777777" w:rsidR="00072420" w:rsidRDefault="00072420" w:rsidP="00B625D5">
      <w:pPr>
        <w:pStyle w:val="DaftarParagraf"/>
        <w:spacing w:line="276" w:lineRule="auto"/>
        <w:ind w:left="1069" w:firstLine="0"/>
        <w:jc w:val="both"/>
        <w:rPr>
          <w:rFonts w:ascii="Meiryo UI" w:eastAsia="Meiryo UI" w:hAnsi="Meiryo UI"/>
          <w:b/>
          <w:sz w:val="24"/>
          <w:szCs w:val="24"/>
          <w:lang w:val="id-ID"/>
        </w:rPr>
      </w:pPr>
    </w:p>
    <w:p w14:paraId="1B685F73" w14:textId="54253861" w:rsidR="00B625D5" w:rsidRDefault="00B625D5" w:rsidP="00A07AD0">
      <w:pPr>
        <w:pStyle w:val="DaftarParagraf"/>
        <w:numPr>
          <w:ilvl w:val="0"/>
          <w:numId w:val="1"/>
        </w:numPr>
        <w:spacing w:line="276" w:lineRule="auto"/>
        <w:jc w:val="both"/>
        <w:rPr>
          <w:rFonts w:ascii="Meiryo UI" w:eastAsia="Meiryo UI" w:hAnsi="Meiryo UI"/>
          <w:b/>
          <w:sz w:val="24"/>
          <w:szCs w:val="24"/>
          <w:lang w:val="id-ID"/>
        </w:rPr>
      </w:pPr>
      <w:r w:rsidRPr="004054CF">
        <w:rPr>
          <w:rFonts w:ascii="Meiryo UI" w:eastAsia="Meiryo UI" w:hAnsi="Meiryo UI"/>
          <w:b/>
          <w:sz w:val="24"/>
          <w:szCs w:val="24"/>
          <w:lang w:val="id-ID"/>
        </w:rPr>
        <w:t>Sasaran Strategis 3: Meningkatnya kualitas kurikulum dan metode pembelajaran serta kualitas dosen dan tenaga kependidikan</w:t>
      </w:r>
    </w:p>
    <w:p w14:paraId="20C53333" w14:textId="534C1D5A" w:rsidR="00B625D5" w:rsidRPr="004054CF" w:rsidRDefault="00B625D5" w:rsidP="00B625D5">
      <w:pPr>
        <w:spacing w:line="276" w:lineRule="auto"/>
        <w:ind w:left="709"/>
        <w:jc w:val="center"/>
        <w:rPr>
          <w:rFonts w:ascii="Meiryo UI" w:eastAsia="Meiryo UI" w:hAnsi="Meiryo UI"/>
          <w:b/>
          <w:sz w:val="24"/>
          <w:szCs w:val="24"/>
          <w:lang w:val="id-ID"/>
        </w:rPr>
      </w:pPr>
      <w:r w:rsidRPr="004054CF">
        <w:rPr>
          <w:rFonts w:ascii="Meiryo UI" w:eastAsia="Meiryo UI" w:hAnsi="Meiryo UI"/>
          <w:b/>
          <w:sz w:val="24"/>
          <w:szCs w:val="24"/>
          <w:lang w:val="id-ID"/>
        </w:rPr>
        <w:lastRenderedPageBreak/>
        <w:t>Tabel 4.3 Indikator kinerja dan target capaian per tahun sasaran strategis 3</w:t>
      </w:r>
    </w:p>
    <w:tbl>
      <w:tblPr>
        <w:tblW w:w="116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"/>
        <w:gridCol w:w="1073"/>
        <w:gridCol w:w="6008"/>
        <w:gridCol w:w="1039"/>
        <w:gridCol w:w="637"/>
        <w:gridCol w:w="637"/>
        <w:gridCol w:w="637"/>
        <w:gridCol w:w="637"/>
        <w:gridCol w:w="637"/>
      </w:tblGrid>
      <w:tr w:rsidR="00B625D5" w:rsidRPr="008426CE" w14:paraId="409CA89C" w14:textId="77777777" w:rsidTr="00347CF8">
        <w:trPr>
          <w:trHeight w:val="315"/>
          <w:tblHeader/>
          <w:jc w:val="center"/>
        </w:trPr>
        <w:tc>
          <w:tcPr>
            <w:tcW w:w="0" w:type="auto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49E380" w14:textId="77777777" w:rsidR="00B625D5" w:rsidRPr="008426CE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proofErr w:type="spellStart"/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No</w:t>
            </w:r>
            <w:proofErr w:type="spellEnd"/>
          </w:p>
        </w:tc>
        <w:tc>
          <w:tcPr>
            <w:tcW w:w="0" w:type="auto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A97346" w14:textId="77777777" w:rsidR="00B625D5" w:rsidRPr="008426CE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Kode</w:t>
            </w:r>
          </w:p>
        </w:tc>
        <w:tc>
          <w:tcPr>
            <w:tcW w:w="5962" w:type="dxa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B83319" w14:textId="77777777" w:rsidR="00B625D5" w:rsidRPr="008426CE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Indikator Kinerja</w:t>
            </w:r>
          </w:p>
        </w:tc>
        <w:tc>
          <w:tcPr>
            <w:tcW w:w="1031" w:type="dxa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8D2ACA" w14:textId="77777777" w:rsidR="00B625D5" w:rsidRPr="008426CE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Satuan</w:t>
            </w:r>
          </w:p>
        </w:tc>
        <w:tc>
          <w:tcPr>
            <w:tcW w:w="0" w:type="auto"/>
            <w:gridSpan w:val="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AF3FA7" w14:textId="77777777" w:rsidR="00B625D5" w:rsidRPr="008426CE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Target</w:t>
            </w:r>
          </w:p>
        </w:tc>
      </w:tr>
      <w:tr w:rsidR="00B625D5" w:rsidRPr="008426CE" w14:paraId="05864996" w14:textId="77777777" w:rsidTr="00347CF8">
        <w:trPr>
          <w:trHeight w:val="315"/>
          <w:jc w:val="center"/>
        </w:trPr>
        <w:tc>
          <w:tcPr>
            <w:tcW w:w="0" w:type="auto"/>
            <w:vMerge/>
            <w:vAlign w:val="center"/>
            <w:hideMark/>
          </w:tcPr>
          <w:p w14:paraId="54FD4EE0" w14:textId="77777777" w:rsidR="00B625D5" w:rsidRPr="008426CE" w:rsidRDefault="00B625D5" w:rsidP="006B56B1">
            <w:pPr>
              <w:spacing w:after="0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4C7B7ED" w14:textId="77777777" w:rsidR="00B625D5" w:rsidRPr="008426CE" w:rsidRDefault="00B625D5" w:rsidP="006B56B1">
            <w:pPr>
              <w:spacing w:after="0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</w:p>
        </w:tc>
        <w:tc>
          <w:tcPr>
            <w:tcW w:w="5962" w:type="dxa"/>
            <w:vMerge/>
            <w:vAlign w:val="center"/>
            <w:hideMark/>
          </w:tcPr>
          <w:p w14:paraId="4CE7BCB0" w14:textId="77777777" w:rsidR="00B625D5" w:rsidRPr="008426CE" w:rsidRDefault="00B625D5" w:rsidP="006B56B1">
            <w:pPr>
              <w:spacing w:after="0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</w:p>
        </w:tc>
        <w:tc>
          <w:tcPr>
            <w:tcW w:w="1031" w:type="dxa"/>
            <w:vMerge/>
            <w:vAlign w:val="center"/>
            <w:hideMark/>
          </w:tcPr>
          <w:p w14:paraId="713E919D" w14:textId="77777777" w:rsidR="00B625D5" w:rsidRPr="008426CE" w:rsidRDefault="00B625D5" w:rsidP="006B56B1">
            <w:pPr>
              <w:spacing w:after="0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652089" w14:textId="77777777" w:rsidR="00B625D5" w:rsidRPr="008426CE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2021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9DDBD9" w14:textId="77777777" w:rsidR="00B625D5" w:rsidRPr="008426CE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2022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07D087" w14:textId="77777777" w:rsidR="00B625D5" w:rsidRPr="008426CE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2023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D78377" w14:textId="77777777" w:rsidR="00B625D5" w:rsidRPr="008426CE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2024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DB3D74" w14:textId="77777777" w:rsidR="00B625D5" w:rsidRPr="008426CE" w:rsidRDefault="00B625D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2025</w:t>
            </w:r>
          </w:p>
        </w:tc>
      </w:tr>
      <w:tr w:rsidR="00B625D5" w:rsidRPr="008426CE" w14:paraId="2AD3F302" w14:textId="77777777" w:rsidTr="00347CF8">
        <w:trPr>
          <w:trHeight w:val="450"/>
          <w:jc w:val="center"/>
        </w:trPr>
        <w:tc>
          <w:tcPr>
            <w:tcW w:w="11690" w:type="dxa"/>
            <w:gridSpan w:val="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5745455" w14:textId="60E1525A" w:rsidR="00B625D5" w:rsidRPr="00D474F4" w:rsidRDefault="00B625D5" w:rsidP="00B625D5">
            <w:pPr>
              <w:spacing w:after="0"/>
              <w:rPr>
                <w:rFonts w:ascii="Meiryo UI" w:eastAsia="Meiryo UI" w:hAnsi="Meiryo UI"/>
                <w:sz w:val="20"/>
                <w:szCs w:val="20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Kegiatan 7: Peningkatan kualitas dan kuantitas penelitian dan pengabdian kepada masyarakat</w:t>
            </w:r>
          </w:p>
        </w:tc>
      </w:tr>
      <w:tr w:rsidR="00072420" w:rsidRPr="008426CE" w14:paraId="58472BDA" w14:textId="77777777" w:rsidTr="006B56B1">
        <w:trPr>
          <w:trHeight w:val="78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1CFD6F" w14:textId="63AD67FB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332E3E" w14:textId="1E62ADA5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IKU.3.7.01</w:t>
            </w:r>
          </w:p>
        </w:tc>
        <w:tc>
          <w:tcPr>
            <w:tcW w:w="5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81CCBA" w14:textId="4D920E7E" w:rsidR="00072420" w:rsidRPr="00D474F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mata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kuliah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D4/D3 </w:t>
            </w:r>
            <w:proofErr w:type="spellStart"/>
            <w:r>
              <w:rPr>
                <w:rFonts w:ascii="Cambria" w:hAnsi="Cambria" w:cs="Calibri"/>
                <w:color w:val="000000"/>
              </w:rPr>
              <w:t>menggunakan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metode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pembelajaran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pemecahan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kasus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(case method) </w:t>
            </w:r>
            <w:proofErr w:type="spellStart"/>
            <w:r>
              <w:rPr>
                <w:rFonts w:ascii="Cambria" w:hAnsi="Cambria" w:cs="Calibri"/>
                <w:color w:val="000000"/>
              </w:rPr>
              <w:t>atau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pembelajaran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kelompok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berbasis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projek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(team-base project) </w:t>
            </w:r>
            <w:proofErr w:type="spellStart"/>
            <w:r>
              <w:rPr>
                <w:rFonts w:ascii="Cambria" w:hAnsi="Cambria" w:cs="Calibri"/>
                <w:color w:val="000000"/>
              </w:rPr>
              <w:t>sebagai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bagian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bobot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evaluasi</w:t>
            </w:r>
            <w:proofErr w:type="spellEnd"/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97CAFE" w14:textId="5908CA5D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5360CA" w14:textId="07EF741D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B52296" w14:textId="06148721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FCC26A" w14:textId="373306DE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BB21E3" w14:textId="4DE97F11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100950" w14:textId="0A511F93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35</w:t>
            </w:r>
          </w:p>
        </w:tc>
      </w:tr>
      <w:tr w:rsidR="00072420" w:rsidRPr="008426CE" w14:paraId="5A4B2E47" w14:textId="77777777" w:rsidTr="006B56B1">
        <w:trPr>
          <w:trHeight w:val="78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6A3A83" w14:textId="3E5B22A2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539825" w14:textId="155F31BC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IKT.3.7.01</w:t>
            </w:r>
          </w:p>
        </w:tc>
        <w:tc>
          <w:tcPr>
            <w:tcW w:w="5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009424" w14:textId="2A861CE5" w:rsidR="00072420" w:rsidRPr="00D474F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kurikulum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disusun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bersama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industri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3FF49A" w14:textId="4099E64E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97BBBF" w14:textId="0AA9F62D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0A5558" w14:textId="39041876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78EB56" w14:textId="2F2A73C1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E8F7F6" w14:textId="5864437C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7DA1A3" w14:textId="0AC11442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35</w:t>
            </w:r>
          </w:p>
        </w:tc>
      </w:tr>
      <w:tr w:rsidR="00072420" w:rsidRPr="008426CE" w14:paraId="1AFB001B" w14:textId="77777777" w:rsidTr="006B56B1">
        <w:trPr>
          <w:trHeight w:val="78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3B2EFD" w14:textId="37DA2EA3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86678B" w14:textId="41BB047F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IKT.3.7.02</w:t>
            </w:r>
          </w:p>
        </w:tc>
        <w:tc>
          <w:tcPr>
            <w:tcW w:w="5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3F0BDA" w14:textId="5CC314CC" w:rsidR="00072420" w:rsidRPr="00D474F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program </w:t>
            </w:r>
            <w:proofErr w:type="spellStart"/>
            <w:r>
              <w:rPr>
                <w:rFonts w:ascii="Cambria" w:hAnsi="Cambria" w:cs="Calibri"/>
                <w:color w:val="000000"/>
              </w:rPr>
              <w:t>magang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terstruktur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dikelola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bersama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mitra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DUDI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B66131" w14:textId="376259ED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Program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BB7B14" w14:textId="282CF67B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6D85C7" w14:textId="6113749C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B2297E" w14:textId="79FA8BCF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EE868A" w14:textId="75200152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AC25B6" w14:textId="05E04072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</w:tr>
      <w:tr w:rsidR="00072420" w:rsidRPr="008426CE" w14:paraId="4AC118C5" w14:textId="77777777" w:rsidTr="006B56B1">
        <w:trPr>
          <w:trHeight w:val="78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3FD577" w14:textId="4E927286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ED0A69" w14:textId="36E4143D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IKT.3.7.03</w:t>
            </w:r>
          </w:p>
        </w:tc>
        <w:tc>
          <w:tcPr>
            <w:tcW w:w="5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B54DFA" w14:textId="1CDAF415" w:rsidR="00072420" w:rsidRPr="00D474F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terlibat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dalam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kegiatan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kemahasiswaan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7D3A5F" w14:textId="23EB286C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354474" w14:textId="69CF1215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8FC605" w14:textId="3775AF68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AC8A48" w14:textId="2864A3C7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41A52D" w14:textId="6AB577BA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6A91F5" w14:textId="1128B57F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53</w:t>
            </w:r>
          </w:p>
        </w:tc>
      </w:tr>
      <w:tr w:rsidR="00072420" w:rsidRPr="008426CE" w14:paraId="7AC4DD31" w14:textId="77777777" w:rsidTr="006B56B1">
        <w:trPr>
          <w:trHeight w:val="78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CE01CCC" w14:textId="3FADA60F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CBDB924" w14:textId="377A92B9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IKT.3.7.04</w:t>
            </w:r>
          </w:p>
        </w:tc>
        <w:tc>
          <w:tcPr>
            <w:tcW w:w="5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747DCF" w14:textId="78EF8F2D" w:rsidR="00072420" w:rsidRPr="00D474F4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Persetanse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pembelajaran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mengacu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pada SN-DIKTI dan KKNI Level 5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10B3F0D" w14:textId="5FC7D001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77E88D3" w14:textId="48116C1A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C53DBD8" w14:textId="73164F82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25DB77" w14:textId="0BAA3ED1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F613094" w14:textId="1C266D27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E91A17D" w14:textId="01F9C823" w:rsidR="00072420" w:rsidRPr="00D474F4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70</w:t>
            </w:r>
          </w:p>
        </w:tc>
      </w:tr>
      <w:tr w:rsidR="00347CF8" w:rsidRPr="008426CE" w14:paraId="7A729F2E" w14:textId="77777777" w:rsidTr="00347CF8">
        <w:trPr>
          <w:trHeight w:val="194"/>
          <w:jc w:val="center"/>
        </w:trPr>
        <w:tc>
          <w:tcPr>
            <w:tcW w:w="11690" w:type="dxa"/>
            <w:gridSpan w:val="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72A3CFE" w14:textId="6D874EAC" w:rsidR="00347CF8" w:rsidRPr="00D474F4" w:rsidRDefault="00347CF8" w:rsidP="00347CF8">
            <w:pPr>
              <w:spacing w:after="0"/>
              <w:rPr>
                <w:rFonts w:ascii="Meiryo UI" w:eastAsia="Meiryo UI" w:hAnsi="Meiryo UI"/>
                <w:sz w:val="20"/>
                <w:szCs w:val="20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Kegiatan 8: Peningkatan kualitas dosen dan tenaga kependidikan</w:t>
            </w:r>
          </w:p>
        </w:tc>
      </w:tr>
      <w:tr w:rsidR="00072420" w:rsidRPr="008426CE" w14:paraId="0CA1D4C1" w14:textId="77777777" w:rsidTr="006B56B1">
        <w:trPr>
          <w:trHeight w:val="78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C82AE3" w14:textId="38AAD257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220C4C" w14:textId="122719B2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IKU.3.8.01</w:t>
            </w:r>
          </w:p>
        </w:tc>
        <w:tc>
          <w:tcPr>
            <w:tcW w:w="5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3EA48A" w14:textId="174326AF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berkegiatan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tridharma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di </w:t>
            </w:r>
            <w:proofErr w:type="spellStart"/>
            <w:r>
              <w:rPr>
                <w:rFonts w:ascii="Cambria" w:hAnsi="Cambria" w:cs="Calibri"/>
                <w:color w:val="000000"/>
              </w:rPr>
              <w:t>kampus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lain (QS100) </w:t>
            </w:r>
            <w:proofErr w:type="spellStart"/>
            <w:r>
              <w:rPr>
                <w:rFonts w:ascii="Cambria" w:hAnsi="Cambria" w:cs="Calibri"/>
                <w:color w:val="000000"/>
              </w:rPr>
              <w:t>berdasarkan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bidang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ilmu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(QS100 by subject), </w:t>
            </w:r>
            <w:proofErr w:type="spellStart"/>
            <w:r>
              <w:rPr>
                <w:rFonts w:ascii="Cambria" w:hAnsi="Cambria" w:cs="Calibri"/>
                <w:color w:val="000000"/>
              </w:rPr>
              <w:t>bekerja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sebagai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praktisi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di dunia </w:t>
            </w:r>
            <w:proofErr w:type="spellStart"/>
            <w:r>
              <w:rPr>
                <w:rFonts w:ascii="Cambria" w:hAnsi="Cambria" w:cs="Calibri"/>
                <w:color w:val="000000"/>
              </w:rPr>
              <w:t>industri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atau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membina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lastRenderedPageBreak/>
              <w:t xml:space="preserve">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berhasil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meraih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prestasi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paling </w:t>
            </w:r>
            <w:proofErr w:type="spellStart"/>
            <w:r>
              <w:rPr>
                <w:rFonts w:ascii="Cambria" w:hAnsi="Cambria" w:cs="Calibri"/>
                <w:color w:val="000000"/>
              </w:rPr>
              <w:t>rendah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tingkat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nasional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dalam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5 (lima) </w:t>
            </w:r>
            <w:proofErr w:type="spellStart"/>
            <w:r>
              <w:rPr>
                <w:rFonts w:ascii="Cambria" w:hAnsi="Cambria" w:cs="Calibri"/>
                <w:color w:val="000000"/>
              </w:rPr>
              <w:t>tahun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terakhir</w:t>
            </w:r>
            <w:proofErr w:type="spellEnd"/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3B0F62" w14:textId="6F0E0B91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lastRenderedPageBreak/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CA06DC" w14:textId="62F6D54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75DAC0" w14:textId="7C74D12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55AD66" w14:textId="4CF5D0EC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E9FDFE" w14:textId="3986D96A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C1CE3E" w14:textId="56E1480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</w:tr>
      <w:tr w:rsidR="00072420" w:rsidRPr="008426CE" w14:paraId="3D27B8D6" w14:textId="77777777" w:rsidTr="006B56B1">
        <w:trPr>
          <w:trHeight w:val="78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6BA5FD" w14:textId="2DD18C8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CBA564" w14:textId="0788752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IKU.3.8.02</w:t>
            </w:r>
          </w:p>
        </w:tc>
        <w:tc>
          <w:tcPr>
            <w:tcW w:w="5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94B5F0" w14:textId="2AD14503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tetap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berkualifikasi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akademik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S3, </w:t>
            </w:r>
            <w:proofErr w:type="spellStart"/>
            <w:r>
              <w:rPr>
                <w:rFonts w:ascii="Cambria" w:hAnsi="Cambria" w:cs="Calibri"/>
                <w:color w:val="000000"/>
              </w:rPr>
              <w:t>memiliki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sertifikat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kompetensi</w:t>
            </w:r>
            <w:proofErr w:type="spellEnd"/>
            <w:r>
              <w:rPr>
                <w:rFonts w:ascii="Cambria" w:hAnsi="Cambria" w:cs="Calibri"/>
                <w:color w:val="000000"/>
              </w:rPr>
              <w:t>/</w:t>
            </w:r>
            <w:proofErr w:type="spellStart"/>
            <w:r>
              <w:rPr>
                <w:rFonts w:ascii="Cambria" w:hAnsi="Cambria" w:cs="Calibri"/>
                <w:color w:val="000000"/>
              </w:rPr>
              <w:t>profesi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diakui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oleh </w:t>
            </w:r>
            <w:proofErr w:type="spellStart"/>
            <w:r>
              <w:rPr>
                <w:rFonts w:ascii="Cambria" w:hAnsi="Cambria" w:cs="Calibri"/>
                <w:color w:val="000000"/>
              </w:rPr>
              <w:t>industri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dunia </w:t>
            </w:r>
            <w:proofErr w:type="spellStart"/>
            <w:r>
              <w:rPr>
                <w:rFonts w:ascii="Cambria" w:hAnsi="Cambria" w:cs="Calibri"/>
                <w:color w:val="000000"/>
              </w:rPr>
              <w:t>kerja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proofErr w:type="spellStart"/>
            <w:r>
              <w:rPr>
                <w:rFonts w:ascii="Cambria" w:hAnsi="Cambria" w:cs="Calibri"/>
                <w:color w:val="000000"/>
              </w:rPr>
              <w:t>atau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berasal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dari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kalangan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praktisi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profesional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dunia </w:t>
            </w:r>
            <w:proofErr w:type="spellStart"/>
            <w:r>
              <w:rPr>
                <w:rFonts w:ascii="Cambria" w:hAnsi="Cambria" w:cs="Calibri"/>
                <w:color w:val="000000"/>
              </w:rPr>
              <w:t>industri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proofErr w:type="spellStart"/>
            <w:r>
              <w:rPr>
                <w:rFonts w:ascii="Cambria" w:hAnsi="Cambria" w:cs="Calibri"/>
                <w:color w:val="000000"/>
              </w:rPr>
              <w:t>atau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dunia </w:t>
            </w:r>
            <w:proofErr w:type="spellStart"/>
            <w:r>
              <w:rPr>
                <w:rFonts w:ascii="Cambria" w:hAnsi="Cambria" w:cs="Calibri"/>
                <w:color w:val="000000"/>
              </w:rPr>
              <w:t>kerja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146C09" w14:textId="7FA1BB3E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8189C8" w14:textId="65566EB9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8FA8CE" w14:textId="74AFB4F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4BB6EF" w14:textId="2BAED119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B5CF54" w14:textId="2D5D19B3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DFC7EB" w14:textId="5A404F41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70</w:t>
            </w:r>
          </w:p>
        </w:tc>
      </w:tr>
      <w:tr w:rsidR="00072420" w:rsidRPr="008426CE" w14:paraId="73F6CAF3" w14:textId="77777777" w:rsidTr="006B56B1">
        <w:trPr>
          <w:trHeight w:val="78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EAD15E" w14:textId="15A7C92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6EE501" w14:textId="7A0D03BC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IKT.3.8.01</w:t>
            </w:r>
          </w:p>
        </w:tc>
        <w:tc>
          <w:tcPr>
            <w:tcW w:w="5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5439BF" w14:textId="3FF4AF4D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tenaga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kependidikan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bersertifikat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kompetensi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381AD1" w14:textId="7FE7B14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69BA3D" w14:textId="7731AD6C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1A88BB" w14:textId="1F04071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FC4E38" w14:textId="67D3086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517D7A" w14:textId="4E03534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47A7EF" w14:textId="325B2DB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</w:tr>
      <w:tr w:rsidR="00072420" w:rsidRPr="008426CE" w14:paraId="1772A195" w14:textId="77777777" w:rsidTr="006B56B1">
        <w:trPr>
          <w:trHeight w:val="327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D4B327" w14:textId="65D01AB1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E9C825" w14:textId="4E415231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IKT.3.8.02</w:t>
            </w:r>
          </w:p>
        </w:tc>
        <w:tc>
          <w:tcPr>
            <w:tcW w:w="5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AFF945" w14:textId="4B6BFF0A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berkualifikasi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S3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FAD75C" w14:textId="46BBA70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Dosen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24B1AC" w14:textId="577E387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C0F7BE" w14:textId="5039353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ECE900" w14:textId="07EF91BA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B36897" w14:textId="44AD361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C0162F" w14:textId="6C37961E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</w:tr>
      <w:tr w:rsidR="00072420" w:rsidRPr="008426CE" w14:paraId="0EADFE00" w14:textId="77777777" w:rsidTr="006B56B1">
        <w:trPr>
          <w:trHeight w:val="26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AD80B6" w14:textId="72F97397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2F86B4" w14:textId="7989E895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IKT.3.8.03</w:t>
            </w:r>
          </w:p>
        </w:tc>
        <w:tc>
          <w:tcPr>
            <w:tcW w:w="5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4F9743" w14:textId="079501A2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bersertifikat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pendidik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6AA015" w14:textId="27903803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8C2F0E" w14:textId="35C4FF7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F5F572" w14:textId="6DDEBA09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D5C33A" w14:textId="0550C5A9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AF2D03" w14:textId="689556F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5E949F" w14:textId="69B5AE41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90</w:t>
            </w:r>
          </w:p>
        </w:tc>
      </w:tr>
      <w:tr w:rsidR="00072420" w:rsidRPr="008426CE" w14:paraId="2A19FF44" w14:textId="77777777" w:rsidTr="006B56B1">
        <w:trPr>
          <w:trHeight w:val="35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F60A69" w14:textId="423171C9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FA31C4" w14:textId="2032391E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IKT.3.8.04</w:t>
            </w:r>
          </w:p>
        </w:tc>
        <w:tc>
          <w:tcPr>
            <w:tcW w:w="5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53FAF4" w14:textId="624408C9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berjabatan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akademik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lektor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CF38D0" w14:textId="3464E42A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C332B1" w14:textId="010BA86B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7C93CE" w14:textId="7C59AAB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3F2812" w14:textId="4F15AE7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F0F309" w14:textId="447B3B17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A87876" w14:textId="1D22BB29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</w:tr>
      <w:tr w:rsidR="00072420" w:rsidRPr="008426CE" w14:paraId="15384739" w14:textId="77777777" w:rsidTr="006B56B1">
        <w:trPr>
          <w:trHeight w:val="271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6299B0" w14:textId="494B572C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AEC170" w14:textId="66E0BDC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IKT.3.8.05</w:t>
            </w:r>
          </w:p>
        </w:tc>
        <w:tc>
          <w:tcPr>
            <w:tcW w:w="5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3FD0FC" w14:textId="0CA9085A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dari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praktisi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industri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413195" w14:textId="0A7B7FFB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Orang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17F965" w14:textId="1AAE2719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C7707C" w14:textId="02160B87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3301E3" w14:textId="76CD850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DC4E30" w14:textId="2EEE1CB7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B0506A" w14:textId="7723CEF9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</w:tr>
      <w:tr w:rsidR="00072420" w:rsidRPr="008426CE" w14:paraId="7298ADAF" w14:textId="77777777" w:rsidTr="006B56B1">
        <w:trPr>
          <w:trHeight w:val="78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111C5E" w14:textId="1D77D61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7A00A3" w14:textId="745ED80B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IKT.3.8.06</w:t>
            </w:r>
          </w:p>
        </w:tc>
        <w:tc>
          <w:tcPr>
            <w:tcW w:w="5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7759C9" w14:textId="24B0223E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tenaga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kependidikan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memiliki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sertifikat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kompetensi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atau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berkualifikasi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S1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BC556E" w14:textId="6FE592D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261588" w14:textId="6DE9C9A5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14E190" w14:textId="6DB8A739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1E4561" w14:textId="362CA452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585B93" w14:textId="08DB8A3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BDFF3B" w14:textId="677CCE6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34</w:t>
            </w:r>
          </w:p>
        </w:tc>
      </w:tr>
      <w:tr w:rsidR="00072420" w:rsidRPr="008426CE" w14:paraId="546C4523" w14:textId="77777777" w:rsidTr="006B56B1">
        <w:trPr>
          <w:trHeight w:val="33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4C0570" w14:textId="470633E7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D798510" w14:textId="6D5A75D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IKT.3.8.07</w:t>
            </w:r>
          </w:p>
        </w:tc>
        <w:tc>
          <w:tcPr>
            <w:tcW w:w="5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F27575" w14:textId="20F1F560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fasih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berbahasa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inggris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590B749" w14:textId="476B22B3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D444B0" w14:textId="64998CDB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95BCD41" w14:textId="0F73208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DE3519" w14:textId="05ACD873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A7A492" w14:textId="1D284B1A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61607C" w14:textId="7F844D82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20</w:t>
            </w:r>
          </w:p>
        </w:tc>
      </w:tr>
    </w:tbl>
    <w:p w14:paraId="68809E5A" w14:textId="508D9D7B" w:rsidR="00B625D5" w:rsidRDefault="00B625D5" w:rsidP="00A07AD0">
      <w:pPr>
        <w:pStyle w:val="DaftarParagraf"/>
        <w:numPr>
          <w:ilvl w:val="0"/>
          <w:numId w:val="1"/>
        </w:numPr>
        <w:spacing w:line="276" w:lineRule="auto"/>
        <w:jc w:val="both"/>
        <w:rPr>
          <w:rFonts w:ascii="Meiryo UI" w:eastAsia="Meiryo UI" w:hAnsi="Meiryo UI"/>
          <w:b/>
          <w:sz w:val="24"/>
          <w:szCs w:val="24"/>
          <w:lang w:val="id-ID"/>
        </w:rPr>
      </w:pPr>
      <w:r w:rsidRPr="00B625D5">
        <w:rPr>
          <w:rFonts w:ascii="Meiryo UI" w:eastAsia="Meiryo UI" w:hAnsi="Meiryo UI"/>
          <w:b/>
          <w:sz w:val="24"/>
          <w:szCs w:val="24"/>
        </w:rPr>
        <w:t>S</w:t>
      </w:r>
      <w:proofErr w:type="spellStart"/>
      <w:r w:rsidRPr="00B625D5">
        <w:rPr>
          <w:rFonts w:ascii="Meiryo UI" w:eastAsia="Meiryo UI" w:hAnsi="Meiryo UI"/>
          <w:b/>
          <w:sz w:val="24"/>
          <w:szCs w:val="24"/>
          <w:lang w:val="id-ID"/>
        </w:rPr>
        <w:t>asaran</w:t>
      </w:r>
      <w:proofErr w:type="spellEnd"/>
      <w:r w:rsidRPr="00B625D5">
        <w:rPr>
          <w:rFonts w:ascii="Meiryo UI" w:eastAsia="Meiryo UI" w:hAnsi="Meiryo UI"/>
          <w:b/>
          <w:sz w:val="24"/>
          <w:szCs w:val="24"/>
          <w:lang w:val="id-ID"/>
        </w:rPr>
        <w:t xml:space="preserve"> Strategis 4: Meningkatnya tata kelola Politeknik Sukabumi yang </w:t>
      </w:r>
      <w:proofErr w:type="spellStart"/>
      <w:r w:rsidRPr="00B625D5">
        <w:rPr>
          <w:rFonts w:ascii="Meiryo UI" w:eastAsia="Meiryo UI" w:hAnsi="Meiryo UI"/>
          <w:b/>
          <w:sz w:val="24"/>
          <w:szCs w:val="24"/>
          <w:lang w:val="id-ID"/>
        </w:rPr>
        <w:t>partisipatif</w:t>
      </w:r>
      <w:proofErr w:type="spellEnd"/>
      <w:r w:rsidRPr="00B625D5">
        <w:rPr>
          <w:rFonts w:ascii="Meiryo UI" w:eastAsia="Meiryo UI" w:hAnsi="Meiryo UI"/>
          <w:b/>
          <w:sz w:val="24"/>
          <w:szCs w:val="24"/>
          <w:lang w:val="id-ID"/>
        </w:rPr>
        <w:t xml:space="preserve">, transparan, dan </w:t>
      </w:r>
      <w:proofErr w:type="spellStart"/>
      <w:r w:rsidRPr="00B625D5">
        <w:rPr>
          <w:rFonts w:ascii="Meiryo UI" w:eastAsia="Meiryo UI" w:hAnsi="Meiryo UI"/>
          <w:b/>
          <w:sz w:val="24"/>
          <w:szCs w:val="24"/>
          <w:lang w:val="id-ID"/>
        </w:rPr>
        <w:t>akuntabel</w:t>
      </w:r>
      <w:proofErr w:type="spellEnd"/>
    </w:p>
    <w:p w14:paraId="6D348C25" w14:textId="77777777" w:rsidR="00701BAA" w:rsidRPr="00347CF8" w:rsidRDefault="00701BAA" w:rsidP="00701BAA">
      <w:pPr>
        <w:pStyle w:val="DaftarParagraf"/>
        <w:spacing w:line="276" w:lineRule="auto"/>
        <w:ind w:left="1069" w:firstLine="0"/>
        <w:jc w:val="both"/>
        <w:rPr>
          <w:rFonts w:ascii="Meiryo UI" w:eastAsia="Meiryo UI" w:hAnsi="Meiryo UI"/>
          <w:b/>
          <w:sz w:val="24"/>
          <w:szCs w:val="24"/>
          <w:lang w:val="id-ID"/>
        </w:rPr>
      </w:pPr>
    </w:p>
    <w:p w14:paraId="2947C288" w14:textId="77777777" w:rsidR="00B625D5" w:rsidRPr="00347CF8" w:rsidRDefault="00B625D5" w:rsidP="00347CF8">
      <w:pPr>
        <w:spacing w:line="276" w:lineRule="auto"/>
        <w:ind w:left="709"/>
        <w:jc w:val="center"/>
        <w:rPr>
          <w:rFonts w:ascii="Meiryo UI" w:eastAsia="Meiryo UI" w:hAnsi="Meiryo UI"/>
          <w:b/>
          <w:sz w:val="24"/>
          <w:szCs w:val="24"/>
          <w:lang w:val="id-ID"/>
        </w:rPr>
      </w:pPr>
      <w:r w:rsidRPr="00347CF8">
        <w:rPr>
          <w:rFonts w:ascii="Meiryo UI" w:eastAsia="Meiryo UI" w:hAnsi="Meiryo UI"/>
          <w:b/>
          <w:sz w:val="24"/>
          <w:szCs w:val="24"/>
          <w:lang w:val="id-ID"/>
        </w:rPr>
        <w:lastRenderedPageBreak/>
        <w:t>Tabel 4.4 Indikator kinerja dan target capaian per tahun sasaran strategis 4</w:t>
      </w:r>
    </w:p>
    <w:tbl>
      <w:tblPr>
        <w:tblW w:w="1188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"/>
        <w:gridCol w:w="1188"/>
        <w:gridCol w:w="5400"/>
        <w:gridCol w:w="1535"/>
        <w:gridCol w:w="676"/>
        <w:gridCol w:w="676"/>
        <w:gridCol w:w="676"/>
        <w:gridCol w:w="676"/>
        <w:gridCol w:w="676"/>
      </w:tblGrid>
      <w:tr w:rsidR="00ED67A5" w:rsidRPr="008426CE" w14:paraId="3B10F09C" w14:textId="77777777" w:rsidTr="005C7392">
        <w:trPr>
          <w:trHeight w:val="315"/>
          <w:tblHeader/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FE9B18" w14:textId="77777777" w:rsidR="00ED67A5" w:rsidRPr="008426CE" w:rsidRDefault="00ED67A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proofErr w:type="spellStart"/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No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90D0B3" w14:textId="77777777" w:rsidR="00ED67A5" w:rsidRPr="008426CE" w:rsidRDefault="00ED67A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Kode</w:t>
            </w:r>
          </w:p>
        </w:tc>
        <w:tc>
          <w:tcPr>
            <w:tcW w:w="5400" w:type="dxa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A30280" w14:textId="77777777" w:rsidR="00ED67A5" w:rsidRPr="008426CE" w:rsidRDefault="00ED67A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Indikator Kinerja</w:t>
            </w:r>
          </w:p>
        </w:tc>
        <w:tc>
          <w:tcPr>
            <w:tcW w:w="1535" w:type="dxa"/>
            <w:vMerge w:val="restar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A3A711" w14:textId="77777777" w:rsidR="00ED67A5" w:rsidRPr="008426CE" w:rsidRDefault="00ED67A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Satuan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4D1B58" w14:textId="77777777" w:rsidR="00ED67A5" w:rsidRPr="008426CE" w:rsidRDefault="00ED67A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Target</w:t>
            </w:r>
          </w:p>
        </w:tc>
      </w:tr>
      <w:tr w:rsidR="00ED67A5" w:rsidRPr="008426CE" w14:paraId="4B1795D6" w14:textId="77777777" w:rsidTr="005C7392">
        <w:trPr>
          <w:trHeight w:val="315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B64D2" w14:textId="77777777" w:rsidR="00ED67A5" w:rsidRPr="008426CE" w:rsidRDefault="00ED67A5" w:rsidP="006B56B1">
            <w:pPr>
              <w:spacing w:after="0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77F17" w14:textId="77777777" w:rsidR="00ED67A5" w:rsidRPr="008426CE" w:rsidRDefault="00ED67A5" w:rsidP="006B56B1">
            <w:pPr>
              <w:spacing w:after="0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</w:p>
        </w:tc>
        <w:tc>
          <w:tcPr>
            <w:tcW w:w="5400" w:type="dxa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3750B" w14:textId="77777777" w:rsidR="00ED67A5" w:rsidRPr="008426CE" w:rsidRDefault="00ED67A5" w:rsidP="006B56B1">
            <w:pPr>
              <w:spacing w:after="0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</w:p>
        </w:tc>
        <w:tc>
          <w:tcPr>
            <w:tcW w:w="1535" w:type="dxa"/>
            <w:vMerge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4DD8C0" w14:textId="77777777" w:rsidR="00ED67A5" w:rsidRPr="008426CE" w:rsidRDefault="00ED67A5" w:rsidP="006B56B1">
            <w:pPr>
              <w:spacing w:after="0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81089A" w14:textId="77777777" w:rsidR="00ED67A5" w:rsidRPr="008426CE" w:rsidRDefault="00ED67A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33E764" w14:textId="77777777" w:rsidR="00ED67A5" w:rsidRPr="008426CE" w:rsidRDefault="00ED67A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40D374" w14:textId="77777777" w:rsidR="00ED67A5" w:rsidRPr="008426CE" w:rsidRDefault="00ED67A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FCC0BE" w14:textId="77777777" w:rsidR="00ED67A5" w:rsidRPr="008426CE" w:rsidRDefault="00ED67A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2024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7AE3F6" w14:textId="77777777" w:rsidR="00ED67A5" w:rsidRPr="008426CE" w:rsidRDefault="00ED67A5" w:rsidP="006B56B1">
            <w:pPr>
              <w:spacing w:after="0"/>
              <w:jc w:val="center"/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2025</w:t>
            </w:r>
          </w:p>
        </w:tc>
      </w:tr>
      <w:tr w:rsidR="00ED67A5" w:rsidRPr="008426CE" w14:paraId="71F13E22" w14:textId="77777777" w:rsidTr="006B56B1">
        <w:trPr>
          <w:trHeight w:val="315"/>
          <w:jc w:val="center"/>
        </w:trPr>
        <w:tc>
          <w:tcPr>
            <w:tcW w:w="11886" w:type="dxa"/>
            <w:gridSpan w:val="9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020B5F5" w14:textId="7B73709D" w:rsidR="00ED67A5" w:rsidRPr="00ED67A5" w:rsidRDefault="00ED67A5" w:rsidP="00ED67A5">
            <w:pPr>
              <w:spacing w:after="0"/>
              <w:rPr>
                <w:rFonts w:ascii="Meiryo UI" w:eastAsia="Meiryo UI" w:hAnsi="Meiryo UI"/>
                <w:sz w:val="20"/>
                <w:szCs w:val="20"/>
                <w:lang w:val="id-ID"/>
              </w:rPr>
            </w:pP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 xml:space="preserve">Kegiatan </w:t>
            </w:r>
            <w:r>
              <w:rPr>
                <w:rFonts w:ascii="Meiryo UI" w:eastAsia="Meiryo UI" w:hAnsi="Meiryo UI" w:cs="Arial"/>
                <w:b/>
                <w:bCs/>
                <w:sz w:val="20"/>
                <w:szCs w:val="20"/>
                <w:lang w:eastAsia="id-ID"/>
              </w:rPr>
              <w:t>09</w:t>
            </w: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: Penguatan manajemen institusi dan SPMI</w:t>
            </w:r>
          </w:p>
        </w:tc>
      </w:tr>
      <w:tr w:rsidR="00072420" w:rsidRPr="008426CE" w14:paraId="513A623A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4D1C2D" w14:textId="04C17F5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3E8F23" w14:textId="2570B7DC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IKU.4.10.01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0612AC" w14:textId="6BC639A6" w:rsidR="00072420" w:rsidRPr="00A27791" w:rsidRDefault="00072420" w:rsidP="00072420">
            <w:pPr>
              <w:spacing w:after="0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Pelaksanaan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penjaminan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mutu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internal pada Unit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Pengelola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Program Studi. UPPS </w:t>
            </w:r>
            <w:proofErr w:type="spellStart"/>
            <w:r>
              <w:rPr>
                <w:rFonts w:ascii="Cambria" w:hAnsi="Cambria" w:cs="Calibri"/>
                <w:color w:val="000000"/>
              </w:rPr>
              <w:t>memiliki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bukti</w:t>
            </w:r>
            <w:proofErr w:type="spellEnd"/>
            <w:r>
              <w:rPr>
                <w:rFonts w:ascii="Cambria" w:hAnsi="Cambria" w:cs="Calibri"/>
                <w:color w:val="000000"/>
              </w:rPr>
              <w:t>:</w:t>
            </w:r>
            <w:r>
              <w:rPr>
                <w:rFonts w:ascii="Cambria" w:hAnsi="Cambria" w:cs="Calibri"/>
                <w:color w:val="000000"/>
              </w:rPr>
              <w:br/>
              <w:t xml:space="preserve">1. </w:t>
            </w:r>
            <w:proofErr w:type="spellStart"/>
            <w:r>
              <w:rPr>
                <w:rFonts w:ascii="Cambria" w:hAnsi="Cambria" w:cs="Calibri"/>
                <w:color w:val="000000"/>
              </w:rPr>
              <w:t>Perencanaan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  <w:t xml:space="preserve">2. </w:t>
            </w:r>
            <w:proofErr w:type="spellStart"/>
            <w:r>
              <w:rPr>
                <w:rFonts w:ascii="Cambria" w:hAnsi="Cambria" w:cs="Calibri"/>
                <w:color w:val="000000"/>
              </w:rPr>
              <w:t>Pelaksanaan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  <w:t xml:space="preserve">3. </w:t>
            </w:r>
            <w:proofErr w:type="spellStart"/>
            <w:r>
              <w:rPr>
                <w:rFonts w:ascii="Cambria" w:hAnsi="Cambria" w:cs="Calibri"/>
                <w:color w:val="000000"/>
              </w:rPr>
              <w:t>Evaluasi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  <w:t xml:space="preserve">4.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Pengendalian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  <w:t xml:space="preserve">5. </w:t>
            </w:r>
            <w:proofErr w:type="spellStart"/>
            <w:r>
              <w:rPr>
                <w:rFonts w:ascii="Cambria" w:hAnsi="Cambria" w:cs="Calibri"/>
                <w:color w:val="000000"/>
              </w:rPr>
              <w:t>Perbaikan</w:t>
            </w:r>
            <w:proofErr w:type="spellEnd"/>
            <w:r>
              <w:rPr>
                <w:rFonts w:ascii="Cambria" w:hAnsi="Cambria" w:cs="Calibri"/>
                <w:color w:val="000000"/>
              </w:rPr>
              <w:t>/</w:t>
            </w:r>
            <w:proofErr w:type="spellStart"/>
            <w:r>
              <w:rPr>
                <w:rFonts w:ascii="Cambria" w:hAnsi="Cambria" w:cs="Calibri"/>
                <w:color w:val="000000"/>
              </w:rPr>
              <w:t>peningkatan</w:t>
            </w:r>
            <w:proofErr w:type="spellEnd"/>
            <w:r>
              <w:rPr>
                <w:rFonts w:ascii="Cambria" w:hAnsi="Cambria" w:cs="Calibri"/>
                <w:color w:val="000000"/>
              </w:rPr>
              <w:t>.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0742F9" w14:textId="1439753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Dokumen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A13947" w14:textId="2BCE95A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1F2524" w14:textId="4C98EAD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E0D9CE" w14:textId="4308CBBC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1073E7" w14:textId="2316F33C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3B2401" w14:textId="7A56314C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</w:tr>
      <w:tr w:rsidR="00072420" w:rsidRPr="008426CE" w14:paraId="0EEC2638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D72D00" w14:textId="524E196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E6425A" w14:textId="085558C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IKU.4.10.02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8C3902" w14:textId="06FCFC88" w:rsidR="00072420" w:rsidRPr="00A27791" w:rsidRDefault="00072420" w:rsidP="00072420">
            <w:pPr>
              <w:spacing w:after="0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Pemenuhan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lima pilar </w:t>
            </w:r>
            <w:proofErr w:type="spellStart"/>
            <w:r>
              <w:rPr>
                <w:rFonts w:ascii="Cambria" w:hAnsi="Cambria" w:cs="Calibri"/>
                <w:color w:val="000000"/>
              </w:rPr>
              <w:t>sistem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tata </w:t>
            </w:r>
            <w:proofErr w:type="spellStart"/>
            <w:r>
              <w:rPr>
                <w:rFonts w:ascii="Cambria" w:hAnsi="Cambria" w:cs="Calibri"/>
                <w:color w:val="000000"/>
              </w:rPr>
              <w:t>pamong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pada UPPS. </w:t>
            </w:r>
            <w:r>
              <w:rPr>
                <w:rFonts w:ascii="Cambria" w:hAnsi="Cambria" w:cs="Calibri"/>
                <w:color w:val="000000"/>
              </w:rPr>
              <w:br/>
              <w:t xml:space="preserve">1. </w:t>
            </w:r>
            <w:proofErr w:type="spellStart"/>
            <w:r>
              <w:rPr>
                <w:rFonts w:ascii="Cambria" w:hAnsi="Cambria" w:cs="Calibri"/>
                <w:color w:val="000000"/>
              </w:rPr>
              <w:t>Kredibel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  <w:t xml:space="preserve">2. </w:t>
            </w:r>
            <w:proofErr w:type="spellStart"/>
            <w:r>
              <w:rPr>
                <w:rFonts w:ascii="Cambria" w:hAnsi="Cambria" w:cs="Calibri"/>
                <w:color w:val="000000"/>
              </w:rPr>
              <w:t>Transparan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  <w:t xml:space="preserve">3. </w:t>
            </w:r>
            <w:proofErr w:type="spellStart"/>
            <w:r>
              <w:rPr>
                <w:rFonts w:ascii="Cambria" w:hAnsi="Cambria" w:cs="Calibri"/>
                <w:color w:val="000000"/>
              </w:rPr>
              <w:t>Akuntabel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  <w:t xml:space="preserve">4. </w:t>
            </w:r>
            <w:proofErr w:type="spellStart"/>
            <w:r>
              <w:rPr>
                <w:rFonts w:ascii="Cambria" w:hAnsi="Cambria" w:cs="Calibri"/>
                <w:color w:val="000000"/>
              </w:rPr>
              <w:t>Bertanggung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jawab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  <w:t>5. Adil.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73D20E" w14:textId="26CD24C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4E0BC7" w14:textId="1AAD914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26769C" w14:textId="0B57154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A103AE" w14:textId="4E07886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170F38" w14:textId="7BD3F76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AF851F" w14:textId="5A59FA22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</w:tr>
      <w:tr w:rsidR="00072420" w:rsidRPr="008426CE" w14:paraId="0EDB8FF9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82F209" w14:textId="7E240453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E8C05E1" w14:textId="555EBDC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IKU.4.10.03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CCA74EF" w14:textId="7BE0B853" w:rsidR="00072420" w:rsidRPr="00A27791" w:rsidRDefault="00072420" w:rsidP="00072420">
            <w:pPr>
              <w:spacing w:after="0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Keberfungsian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system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pengelolaan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fungsional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operasional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perguruan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tinggi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mencakup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5 </w:t>
            </w:r>
            <w:proofErr w:type="spellStart"/>
            <w:r>
              <w:rPr>
                <w:rFonts w:ascii="Cambria" w:hAnsi="Cambria" w:cs="Calibri"/>
                <w:color w:val="000000"/>
              </w:rPr>
              <w:t>aspek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sebagai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berikut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: </w:t>
            </w:r>
            <w:r>
              <w:rPr>
                <w:rFonts w:ascii="Cambria" w:hAnsi="Cambria" w:cs="Calibri"/>
                <w:color w:val="000000"/>
              </w:rPr>
              <w:br/>
              <w:t xml:space="preserve">1. </w:t>
            </w:r>
            <w:proofErr w:type="spellStart"/>
            <w:r>
              <w:rPr>
                <w:rFonts w:ascii="Cambria" w:hAnsi="Cambria" w:cs="Calibri"/>
                <w:color w:val="000000"/>
              </w:rPr>
              <w:t>perencanaan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(planning),</w:t>
            </w:r>
            <w:r>
              <w:rPr>
                <w:rFonts w:ascii="Cambria" w:hAnsi="Cambria" w:cs="Calibri"/>
                <w:color w:val="000000"/>
              </w:rPr>
              <w:br/>
              <w:t xml:space="preserve">2.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pengorganisasian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(organizing),</w:t>
            </w:r>
            <w:r>
              <w:rPr>
                <w:rFonts w:ascii="Cambria" w:hAnsi="Cambria" w:cs="Calibri"/>
                <w:color w:val="000000"/>
              </w:rPr>
              <w:br/>
              <w:t xml:space="preserve">3. </w:t>
            </w:r>
            <w:proofErr w:type="spellStart"/>
            <w:r>
              <w:rPr>
                <w:rFonts w:ascii="Cambria" w:hAnsi="Cambria" w:cs="Calibri"/>
                <w:color w:val="000000"/>
              </w:rPr>
              <w:t>penempatan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personil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(staffing),</w:t>
            </w:r>
            <w:r>
              <w:rPr>
                <w:rFonts w:ascii="Cambria" w:hAnsi="Cambria" w:cs="Calibri"/>
                <w:color w:val="000000"/>
              </w:rPr>
              <w:br/>
              <w:t xml:space="preserve">4.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pengarahan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(leading), dan</w:t>
            </w:r>
            <w:r>
              <w:rPr>
                <w:rFonts w:ascii="Cambria" w:hAnsi="Cambria" w:cs="Calibri"/>
                <w:color w:val="000000"/>
              </w:rPr>
              <w:br/>
              <w:t xml:space="preserve">5.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pengawasan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(controlling).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DF4D9C0" w14:textId="2AED9781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5528E4B" w14:textId="7E40C34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B298A2C" w14:textId="5A59BBA3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A672EF" w14:textId="345EABFE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393F019" w14:textId="20FF64CE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D6ECE8B" w14:textId="0847BF4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</w:tr>
      <w:tr w:rsidR="00072420" w:rsidRPr="008426CE" w14:paraId="06A03D7F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2F076B" w14:textId="109B16FB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lastRenderedPageBreak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F3C640B" w14:textId="69ADFFC7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IKU.4.10.04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D6E179" w14:textId="00D4E7B0" w:rsidR="00072420" w:rsidRPr="00A27791" w:rsidRDefault="00072420" w:rsidP="00072420">
            <w:pPr>
              <w:spacing w:after="0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Keterlaksanaan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Sistem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Penjaminan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Mutu Internal pada UPPS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dibuktikan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keberadaan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5 </w:t>
            </w:r>
            <w:proofErr w:type="spellStart"/>
            <w:r>
              <w:rPr>
                <w:rFonts w:ascii="Cambria" w:hAnsi="Cambria" w:cs="Calibri"/>
                <w:color w:val="000000"/>
              </w:rPr>
              <w:t>aspek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sebagai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berikut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:  </w:t>
            </w:r>
            <w:r>
              <w:rPr>
                <w:rFonts w:ascii="Cambria" w:hAnsi="Cambria" w:cs="Calibri"/>
                <w:color w:val="000000"/>
              </w:rPr>
              <w:br/>
              <w:t xml:space="preserve">1. </w:t>
            </w:r>
            <w:proofErr w:type="spellStart"/>
            <w:proofErr w:type="gramStart"/>
            <w:r>
              <w:rPr>
                <w:rFonts w:ascii="Cambria" w:hAnsi="Cambria" w:cs="Calibri"/>
                <w:color w:val="000000"/>
              </w:rPr>
              <w:t>dokumen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 legal</w:t>
            </w:r>
            <w:proofErr w:type="gramEnd"/>
            <w:r>
              <w:rPr>
                <w:rFonts w:ascii="Cambria" w:hAnsi="Cambria" w:cs="Calibri"/>
                <w:color w:val="000000"/>
              </w:rPr>
              <w:t xml:space="preserve">  </w:t>
            </w:r>
            <w:proofErr w:type="spellStart"/>
            <w:r>
              <w:rPr>
                <w:rFonts w:ascii="Cambria" w:hAnsi="Cambria" w:cs="Calibri"/>
                <w:color w:val="000000"/>
              </w:rPr>
              <w:t>pembentukan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unsur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pelaksana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penjaminan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mutu</w:t>
            </w:r>
            <w:proofErr w:type="spellEnd"/>
            <w:r>
              <w:rPr>
                <w:rFonts w:ascii="Cambria" w:hAnsi="Cambria" w:cs="Calibri"/>
                <w:color w:val="000000"/>
              </w:rPr>
              <w:t>.</w:t>
            </w:r>
            <w:r>
              <w:rPr>
                <w:rFonts w:ascii="Cambria" w:hAnsi="Cambria" w:cs="Calibri"/>
                <w:color w:val="000000"/>
              </w:rPr>
              <w:br/>
              <w:t xml:space="preserve">2. </w:t>
            </w:r>
            <w:proofErr w:type="spellStart"/>
            <w:r>
              <w:rPr>
                <w:rFonts w:ascii="Cambria" w:hAnsi="Cambria" w:cs="Calibri"/>
                <w:color w:val="000000"/>
              </w:rPr>
              <w:t>ketersediaan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dokumen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mutu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: </w:t>
            </w:r>
            <w:proofErr w:type="spellStart"/>
            <w:r>
              <w:rPr>
                <w:rFonts w:ascii="Cambria" w:hAnsi="Cambria" w:cs="Calibri"/>
                <w:color w:val="000000"/>
              </w:rPr>
              <w:t>kebijakan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SPMI, manual SPMI, </w:t>
            </w:r>
            <w:proofErr w:type="spellStart"/>
            <w:r>
              <w:rPr>
                <w:rFonts w:ascii="Cambria" w:hAnsi="Cambria" w:cs="Calibri"/>
                <w:color w:val="000000"/>
              </w:rPr>
              <w:t>standar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SPMI,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formulir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SPMI.</w:t>
            </w:r>
            <w:r>
              <w:rPr>
                <w:rFonts w:ascii="Cambria" w:hAnsi="Cambria" w:cs="Calibri"/>
                <w:color w:val="000000"/>
              </w:rPr>
              <w:br/>
              <w:t xml:space="preserve">3. </w:t>
            </w:r>
            <w:proofErr w:type="spellStart"/>
            <w:r>
              <w:rPr>
                <w:rFonts w:ascii="Cambria" w:hAnsi="Cambria" w:cs="Calibri"/>
                <w:color w:val="000000"/>
              </w:rPr>
              <w:t>terlaksananya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siklus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penjaminan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mutu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(</w:t>
            </w:r>
            <w:proofErr w:type="spellStart"/>
            <w:r>
              <w:rPr>
                <w:rFonts w:ascii="Cambria" w:hAnsi="Cambria" w:cs="Calibri"/>
                <w:color w:val="000000"/>
              </w:rPr>
              <w:t>siklus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PPEPP) </w:t>
            </w:r>
            <w:r>
              <w:rPr>
                <w:rFonts w:ascii="Cambria" w:hAnsi="Cambria" w:cs="Calibri"/>
                <w:color w:val="000000"/>
              </w:rPr>
              <w:br/>
              <w:t xml:space="preserve">4. auditor internal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hasil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audit </w:t>
            </w:r>
            <w:r>
              <w:rPr>
                <w:rFonts w:ascii="Cambria" w:hAnsi="Cambria" w:cs="Calibri"/>
                <w:color w:val="000000"/>
              </w:rPr>
              <w:br/>
              <w:t xml:space="preserve">5. </w:t>
            </w:r>
            <w:proofErr w:type="spellStart"/>
            <w:r>
              <w:rPr>
                <w:rFonts w:ascii="Cambria" w:hAnsi="Cambria" w:cs="Calibri"/>
                <w:color w:val="000000"/>
              </w:rPr>
              <w:t>bukti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tindaklanjut</w:t>
            </w:r>
            <w:proofErr w:type="spellEnd"/>
            <w:r>
              <w:rPr>
                <w:rFonts w:ascii="Cambria" w:hAnsi="Cambria" w:cs="Calibri"/>
                <w:color w:val="000000"/>
              </w:rPr>
              <w:t>.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094B2E1" w14:textId="755908B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39F2600" w14:textId="5332744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B8193AE" w14:textId="317C36E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50B7791" w14:textId="62E05DD5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3F6CB2C" w14:textId="4B51760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DDD141F" w14:textId="548D052A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</w:tr>
      <w:tr w:rsidR="00072420" w:rsidRPr="008426CE" w14:paraId="342259C9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290789" w14:textId="410BF725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F131AB1" w14:textId="03152CF3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IKU.4.10.05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AF3BEF5" w14:textId="5E6A05F8" w:rsidR="00072420" w:rsidRPr="00A27791" w:rsidRDefault="00072420" w:rsidP="00072420">
            <w:pPr>
              <w:spacing w:after="0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Komitmen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pimpinan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UPPS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dibuktikan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pengakuan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sahih </w:t>
            </w:r>
            <w:proofErr w:type="spellStart"/>
            <w:r>
              <w:rPr>
                <w:rFonts w:ascii="Cambria" w:hAnsi="Cambria" w:cs="Calibri"/>
                <w:color w:val="000000"/>
              </w:rPr>
              <w:t>bahwa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pimpinan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UPPS </w:t>
            </w:r>
            <w:proofErr w:type="spellStart"/>
            <w:r>
              <w:rPr>
                <w:rFonts w:ascii="Cambria" w:hAnsi="Cambria" w:cs="Calibri"/>
                <w:color w:val="000000"/>
              </w:rPr>
              <w:t>memiliki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karakter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kepemimpinan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operasional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proofErr w:type="spellStart"/>
            <w:r>
              <w:rPr>
                <w:rFonts w:ascii="Cambria" w:hAnsi="Cambria" w:cs="Calibri"/>
                <w:color w:val="000000"/>
              </w:rPr>
              <w:t>organisasi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publik</w:t>
            </w:r>
            <w:proofErr w:type="spellEnd"/>
            <w:r>
              <w:rPr>
                <w:rFonts w:ascii="Cambria" w:hAnsi="Cambria" w:cs="Calibri"/>
                <w:color w:val="000000"/>
              </w:rPr>
              <w:t>.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3F1A1DC" w14:textId="2473F4EE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DB3B21" w14:textId="0F88264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0784266" w14:textId="75314722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097FB9F" w14:textId="7E82DF4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19D0849" w14:textId="7DBCB7C7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53A65F" w14:textId="4BE3396A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</w:tr>
      <w:tr w:rsidR="00072420" w:rsidRPr="008426CE" w14:paraId="382D9BA0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4DB549B" w14:textId="671E758A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D4976F5" w14:textId="16902DC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IKU.4.10.06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66554C4" w14:textId="34386AA2" w:rsidR="00072420" w:rsidRPr="00A27791" w:rsidRDefault="00072420" w:rsidP="00072420">
            <w:pPr>
              <w:spacing w:after="0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Pengukuran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kepuasan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layanan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manajemen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terhadap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para </w:t>
            </w:r>
            <w:proofErr w:type="spellStart"/>
            <w:r>
              <w:rPr>
                <w:rFonts w:ascii="Cambria" w:hAnsi="Cambria" w:cs="Calibri"/>
                <w:color w:val="000000"/>
              </w:rPr>
              <w:t>pemangku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kepentingan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memenuhi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aspek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berikut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: </w:t>
            </w:r>
            <w:r>
              <w:rPr>
                <w:rFonts w:ascii="Cambria" w:hAnsi="Cambria" w:cs="Calibri"/>
                <w:color w:val="000000"/>
              </w:rPr>
              <w:br/>
              <w:t xml:space="preserve">1. </w:t>
            </w:r>
            <w:proofErr w:type="spellStart"/>
            <w:r>
              <w:rPr>
                <w:rFonts w:ascii="Cambria" w:hAnsi="Cambria" w:cs="Calibri"/>
                <w:color w:val="000000"/>
              </w:rPr>
              <w:t>instrumen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sahih, </w:t>
            </w:r>
            <w:proofErr w:type="spellStart"/>
            <w:r>
              <w:rPr>
                <w:rFonts w:ascii="Cambria" w:hAnsi="Cambria" w:cs="Calibri"/>
                <w:color w:val="000000"/>
              </w:rPr>
              <w:t>handal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proofErr w:type="spellStart"/>
            <w:r>
              <w:rPr>
                <w:rFonts w:ascii="Cambria" w:hAnsi="Cambria" w:cs="Calibri"/>
                <w:color w:val="000000"/>
              </w:rPr>
              <w:t>mudah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digunakan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r>
              <w:rPr>
                <w:rFonts w:ascii="Cambria" w:hAnsi="Cambria" w:cs="Calibri"/>
                <w:color w:val="000000"/>
              </w:rPr>
              <w:br/>
              <w:t xml:space="preserve">2. </w:t>
            </w:r>
            <w:proofErr w:type="spellStart"/>
            <w:r>
              <w:rPr>
                <w:rFonts w:ascii="Cambria" w:hAnsi="Cambria" w:cs="Calibri"/>
                <w:color w:val="000000"/>
              </w:rPr>
              <w:t>dilaksanakan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secara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berkala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komprehensif</w:t>
            </w:r>
            <w:proofErr w:type="spellEnd"/>
            <w:r>
              <w:rPr>
                <w:rFonts w:ascii="Cambria" w:hAnsi="Cambria" w:cs="Calibri"/>
                <w:color w:val="000000"/>
              </w:rPr>
              <w:t>,</w:t>
            </w:r>
            <w:r>
              <w:rPr>
                <w:rFonts w:ascii="Cambria" w:hAnsi="Cambria" w:cs="Calibri"/>
                <w:color w:val="000000"/>
              </w:rPr>
              <w:br/>
              <w:t xml:space="preserve">3. </w:t>
            </w:r>
            <w:proofErr w:type="spellStart"/>
            <w:r>
              <w:rPr>
                <w:rFonts w:ascii="Cambria" w:hAnsi="Cambria" w:cs="Calibri"/>
                <w:color w:val="000000"/>
              </w:rPr>
              <w:t>dilakukan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analisis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untuk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pengambilan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keputusan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r>
              <w:rPr>
                <w:rFonts w:ascii="Cambria" w:hAnsi="Cambria" w:cs="Calibri"/>
                <w:color w:val="000000"/>
              </w:rPr>
              <w:br/>
              <w:t xml:space="preserve">4. monitoring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evaluasi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terhadap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pelaksanaan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. </w:t>
            </w:r>
            <w:r>
              <w:rPr>
                <w:rFonts w:ascii="Cambria" w:hAnsi="Cambria" w:cs="Calibri"/>
                <w:color w:val="000000"/>
              </w:rPr>
              <w:br/>
              <w:t xml:space="preserve">5. </w:t>
            </w:r>
            <w:proofErr w:type="spellStart"/>
            <w:r>
              <w:rPr>
                <w:rFonts w:ascii="Cambria" w:hAnsi="Cambria" w:cs="Calibri"/>
                <w:color w:val="000000"/>
              </w:rPr>
              <w:t>terdapat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umpan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balik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. </w:t>
            </w:r>
            <w:r>
              <w:rPr>
                <w:rFonts w:ascii="Cambria" w:hAnsi="Cambria" w:cs="Calibri"/>
                <w:color w:val="000000"/>
              </w:rPr>
              <w:br/>
              <w:t xml:space="preserve">6. </w:t>
            </w:r>
            <w:proofErr w:type="spellStart"/>
            <w:r>
              <w:rPr>
                <w:rFonts w:ascii="Cambria" w:hAnsi="Cambria" w:cs="Calibri"/>
                <w:color w:val="000000"/>
              </w:rPr>
              <w:t>tindaklanjut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terhadap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umpan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balik</w:t>
            </w:r>
            <w:proofErr w:type="spellEnd"/>
            <w:r>
              <w:rPr>
                <w:rFonts w:ascii="Cambria" w:hAnsi="Cambria" w:cs="Calibri"/>
                <w:color w:val="000000"/>
              </w:rPr>
              <w:t>.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71D326" w14:textId="735F85B1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1BE1A85" w14:textId="3298C40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0C1F42" w14:textId="29A4E33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D17F0A1" w14:textId="35AE5275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A773F89" w14:textId="7B9E2E4A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BCD25BC" w14:textId="7E62BA4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</w:tr>
      <w:tr w:rsidR="00072420" w:rsidRPr="008426CE" w14:paraId="2B8D4C23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B82C8E" w14:textId="2C91172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C921ED9" w14:textId="5530FEAA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IKU.4.10.07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CB64DCF" w14:textId="53A6AA01" w:rsidR="00072420" w:rsidRPr="00A27791" w:rsidRDefault="00072420" w:rsidP="00072420">
            <w:pPr>
              <w:spacing w:after="0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 xml:space="preserve">UPPS </w:t>
            </w:r>
            <w:proofErr w:type="spellStart"/>
            <w:r>
              <w:rPr>
                <w:rFonts w:ascii="Cambria" w:hAnsi="Cambria" w:cs="Calibri"/>
                <w:color w:val="000000"/>
              </w:rPr>
              <w:t>memiliki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kebijakan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pedoman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pengelolaan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mencakup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11 </w:t>
            </w:r>
            <w:proofErr w:type="spellStart"/>
            <w:r>
              <w:rPr>
                <w:rFonts w:ascii="Cambria" w:hAnsi="Cambria" w:cs="Calibri"/>
                <w:color w:val="000000"/>
              </w:rPr>
              <w:t>aspek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sebagai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berikut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: </w:t>
            </w:r>
            <w:r>
              <w:rPr>
                <w:rFonts w:ascii="Cambria" w:hAnsi="Cambria" w:cs="Calibri"/>
                <w:color w:val="000000"/>
              </w:rPr>
              <w:br/>
            </w:r>
            <w:r>
              <w:rPr>
                <w:rFonts w:ascii="Cambria" w:hAnsi="Cambria" w:cs="Calibri"/>
                <w:color w:val="000000"/>
              </w:rPr>
              <w:lastRenderedPageBreak/>
              <w:t xml:space="preserve">1. </w:t>
            </w:r>
            <w:proofErr w:type="spellStart"/>
            <w:r>
              <w:rPr>
                <w:rFonts w:ascii="Cambria" w:hAnsi="Cambria" w:cs="Calibri"/>
                <w:color w:val="000000"/>
              </w:rPr>
              <w:t>pendidikan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r>
              <w:rPr>
                <w:rFonts w:ascii="Cambria" w:hAnsi="Cambria" w:cs="Calibri"/>
                <w:color w:val="000000"/>
              </w:rPr>
              <w:br/>
              <w:t xml:space="preserve">2.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pengembangan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suasana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akademik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otonomi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keilmuan</w:t>
            </w:r>
            <w:proofErr w:type="spellEnd"/>
            <w:r>
              <w:rPr>
                <w:rFonts w:ascii="Cambria" w:hAnsi="Cambria" w:cs="Calibri"/>
                <w:color w:val="000000"/>
              </w:rPr>
              <w:t>,</w:t>
            </w:r>
            <w:r>
              <w:rPr>
                <w:rFonts w:ascii="Cambria" w:hAnsi="Cambria" w:cs="Calibri"/>
                <w:color w:val="000000"/>
              </w:rPr>
              <w:br/>
              <w:t xml:space="preserve">3. </w:t>
            </w:r>
            <w:proofErr w:type="spellStart"/>
            <w:r>
              <w:rPr>
                <w:rFonts w:ascii="Cambria" w:hAnsi="Cambria" w:cs="Calibri"/>
                <w:color w:val="000000"/>
              </w:rPr>
              <w:t>kemahasiswaan</w:t>
            </w:r>
            <w:proofErr w:type="spellEnd"/>
            <w:r>
              <w:rPr>
                <w:rFonts w:ascii="Cambria" w:hAnsi="Cambria" w:cs="Calibri"/>
                <w:color w:val="000000"/>
              </w:rPr>
              <w:br/>
              <w:t xml:space="preserve">4. </w:t>
            </w:r>
            <w:proofErr w:type="spellStart"/>
            <w:r>
              <w:rPr>
                <w:rFonts w:ascii="Cambria" w:hAnsi="Cambria" w:cs="Calibri"/>
                <w:color w:val="000000"/>
              </w:rPr>
              <w:t>penelitian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r>
              <w:rPr>
                <w:rFonts w:ascii="Cambria" w:hAnsi="Cambria" w:cs="Calibri"/>
                <w:color w:val="000000"/>
              </w:rPr>
              <w:br/>
              <w:t xml:space="preserve">5. </w:t>
            </w:r>
            <w:proofErr w:type="spellStart"/>
            <w:r>
              <w:rPr>
                <w:rFonts w:ascii="Cambria" w:hAnsi="Cambria" w:cs="Calibri"/>
                <w:color w:val="000000"/>
              </w:rPr>
              <w:t>PkM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r>
              <w:rPr>
                <w:rFonts w:ascii="Cambria" w:hAnsi="Cambria" w:cs="Calibri"/>
                <w:color w:val="000000"/>
              </w:rPr>
              <w:br/>
              <w:t xml:space="preserve">6. SDM, </w:t>
            </w:r>
            <w:r>
              <w:rPr>
                <w:rFonts w:ascii="Cambria" w:hAnsi="Cambria" w:cs="Calibri"/>
                <w:color w:val="000000"/>
              </w:rPr>
              <w:br/>
              <w:t xml:space="preserve">7. </w:t>
            </w:r>
            <w:proofErr w:type="spellStart"/>
            <w:r>
              <w:rPr>
                <w:rFonts w:ascii="Cambria" w:hAnsi="Cambria" w:cs="Calibri"/>
                <w:color w:val="000000"/>
              </w:rPr>
              <w:t>keuangan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r>
              <w:rPr>
                <w:rFonts w:ascii="Cambria" w:hAnsi="Cambria" w:cs="Calibri"/>
                <w:color w:val="000000"/>
              </w:rPr>
              <w:br/>
              <w:t xml:space="preserve">8. </w:t>
            </w:r>
            <w:proofErr w:type="spellStart"/>
            <w:r>
              <w:rPr>
                <w:rFonts w:ascii="Cambria" w:hAnsi="Cambria" w:cs="Calibri"/>
                <w:color w:val="000000"/>
              </w:rPr>
              <w:t>sarana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prasarana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r>
              <w:rPr>
                <w:rFonts w:ascii="Cambria" w:hAnsi="Cambria" w:cs="Calibri"/>
                <w:color w:val="000000"/>
              </w:rPr>
              <w:br/>
              <w:t xml:space="preserve">9. </w:t>
            </w:r>
            <w:proofErr w:type="spellStart"/>
            <w:r>
              <w:rPr>
                <w:rFonts w:ascii="Cambria" w:hAnsi="Cambria" w:cs="Calibri"/>
                <w:color w:val="000000"/>
              </w:rPr>
              <w:t>sistem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informasi</w:t>
            </w:r>
            <w:proofErr w:type="spellEnd"/>
            <w:r>
              <w:rPr>
                <w:rFonts w:ascii="Cambria" w:hAnsi="Cambria" w:cs="Calibri"/>
                <w:color w:val="000000"/>
              </w:rPr>
              <w:br/>
              <w:t xml:space="preserve">10. </w:t>
            </w:r>
            <w:proofErr w:type="spellStart"/>
            <w:r>
              <w:rPr>
                <w:rFonts w:ascii="Cambria" w:hAnsi="Cambria" w:cs="Calibri"/>
                <w:color w:val="000000"/>
              </w:rPr>
              <w:t>sistem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penjaminan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mutu</w:t>
            </w:r>
            <w:proofErr w:type="spellEnd"/>
            <w:r>
              <w:rPr>
                <w:rFonts w:ascii="Cambria" w:hAnsi="Cambria" w:cs="Calibri"/>
                <w:color w:val="000000"/>
              </w:rPr>
              <w:t>, dan</w:t>
            </w:r>
            <w:r>
              <w:rPr>
                <w:rFonts w:ascii="Cambria" w:hAnsi="Cambria" w:cs="Calibri"/>
                <w:color w:val="000000"/>
              </w:rPr>
              <w:br/>
              <w:t xml:space="preserve">11. </w:t>
            </w:r>
            <w:proofErr w:type="spellStart"/>
            <w:r>
              <w:rPr>
                <w:rFonts w:ascii="Cambria" w:hAnsi="Cambria" w:cs="Calibri"/>
                <w:color w:val="000000"/>
              </w:rPr>
              <w:t>kerjasama</w:t>
            </w:r>
            <w:proofErr w:type="spellEnd"/>
            <w:r>
              <w:rPr>
                <w:rFonts w:ascii="Cambria" w:hAnsi="Cambria" w:cs="Calibri"/>
                <w:color w:val="000000"/>
              </w:rPr>
              <w:t>.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8D3FC61" w14:textId="3BD4D7E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lastRenderedPageBreak/>
              <w:t>Aspek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85EA94" w14:textId="6F6CB10E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7852BB3" w14:textId="37D15FF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AEA3623" w14:textId="765C817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62BBAD3" w14:textId="55E0A00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6AB0FE3" w14:textId="2568240E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9</w:t>
            </w:r>
          </w:p>
        </w:tc>
      </w:tr>
      <w:tr w:rsidR="00072420" w:rsidRPr="008426CE" w14:paraId="4388FA2B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AE97EE" w14:textId="273BFC1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3076EA9" w14:textId="4341B68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IKU.4.10.08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F2D2422" w14:textId="4B03FBCF" w:rsidR="00072420" w:rsidRPr="00A27791" w:rsidRDefault="00072420" w:rsidP="00072420">
            <w:pPr>
              <w:spacing w:after="0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 xml:space="preserve">Mutu, </w:t>
            </w:r>
            <w:proofErr w:type="spellStart"/>
            <w:r>
              <w:rPr>
                <w:rFonts w:ascii="Cambria" w:hAnsi="Cambria" w:cs="Calibri"/>
                <w:color w:val="000000"/>
              </w:rPr>
              <w:t>manfaat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proofErr w:type="spellStart"/>
            <w:r>
              <w:rPr>
                <w:rFonts w:ascii="Cambria" w:hAnsi="Cambria" w:cs="Calibri"/>
                <w:color w:val="000000"/>
              </w:rPr>
              <w:t>kepuasan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keberlanjutan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kerjasama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pendidikan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proofErr w:type="spellStart"/>
            <w:r>
              <w:rPr>
                <w:rFonts w:ascii="Cambria" w:hAnsi="Cambria" w:cs="Calibri"/>
                <w:color w:val="000000"/>
              </w:rPr>
              <w:t>penelitian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PkM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relevan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PS </w:t>
            </w:r>
            <w:proofErr w:type="spellStart"/>
            <w:r>
              <w:rPr>
                <w:rFonts w:ascii="Cambria" w:hAnsi="Cambria" w:cs="Calibri"/>
                <w:color w:val="000000"/>
              </w:rPr>
              <w:t>telah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memenuhi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4 </w:t>
            </w:r>
            <w:proofErr w:type="spellStart"/>
            <w:r>
              <w:rPr>
                <w:rFonts w:ascii="Cambria" w:hAnsi="Cambria" w:cs="Calibri"/>
                <w:color w:val="000000"/>
              </w:rPr>
              <w:t>aspek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berikut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:  </w:t>
            </w:r>
            <w:r>
              <w:rPr>
                <w:rFonts w:ascii="Cambria" w:hAnsi="Cambria" w:cs="Calibri"/>
                <w:color w:val="000000"/>
              </w:rPr>
              <w:br/>
              <w:t xml:space="preserve">1. </w:t>
            </w:r>
            <w:proofErr w:type="spellStart"/>
            <w:r>
              <w:rPr>
                <w:rFonts w:ascii="Cambria" w:hAnsi="Cambria" w:cs="Calibri"/>
                <w:color w:val="000000"/>
              </w:rPr>
              <w:t>memberikan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manfaat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bagi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PS </w:t>
            </w:r>
            <w:proofErr w:type="spellStart"/>
            <w:r>
              <w:rPr>
                <w:rFonts w:ascii="Cambria" w:hAnsi="Cambria" w:cs="Calibri"/>
                <w:color w:val="000000"/>
              </w:rPr>
              <w:t>dalam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pemenuhan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proses </w:t>
            </w:r>
            <w:proofErr w:type="spellStart"/>
            <w:r>
              <w:rPr>
                <w:rFonts w:ascii="Cambria" w:hAnsi="Cambria" w:cs="Calibri"/>
                <w:color w:val="000000"/>
              </w:rPr>
              <w:t>pembelajaran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proofErr w:type="spellStart"/>
            <w:r>
              <w:rPr>
                <w:rFonts w:ascii="Cambria" w:hAnsi="Cambria" w:cs="Calibri"/>
                <w:color w:val="000000"/>
              </w:rPr>
              <w:t>penelitian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PkM</w:t>
            </w:r>
            <w:proofErr w:type="spellEnd"/>
            <w:r>
              <w:rPr>
                <w:rFonts w:ascii="Cambria" w:hAnsi="Cambria" w:cs="Calibri"/>
                <w:color w:val="000000"/>
              </w:rPr>
              <w:t>.</w:t>
            </w:r>
            <w:r>
              <w:rPr>
                <w:rFonts w:ascii="Cambria" w:hAnsi="Cambria" w:cs="Calibri"/>
                <w:color w:val="000000"/>
              </w:rPr>
              <w:br/>
              <w:t xml:space="preserve">2. </w:t>
            </w:r>
            <w:proofErr w:type="spellStart"/>
            <w:r>
              <w:rPr>
                <w:rFonts w:ascii="Cambria" w:hAnsi="Cambria" w:cs="Calibri"/>
                <w:color w:val="000000"/>
              </w:rPr>
              <w:t>memberikan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peningkatan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kinerja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tridarma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fasilitas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pendukung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PS.</w:t>
            </w:r>
            <w:r>
              <w:rPr>
                <w:rFonts w:ascii="Cambria" w:hAnsi="Cambria" w:cs="Calibri"/>
                <w:color w:val="000000"/>
              </w:rPr>
              <w:br/>
              <w:t xml:space="preserve">3. </w:t>
            </w:r>
            <w:proofErr w:type="spellStart"/>
            <w:r>
              <w:rPr>
                <w:rFonts w:ascii="Cambria" w:hAnsi="Cambria" w:cs="Calibri"/>
                <w:color w:val="000000"/>
              </w:rPr>
              <w:t>memberikan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kepuasan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kepada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mitra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.  </w:t>
            </w:r>
            <w:r>
              <w:rPr>
                <w:rFonts w:ascii="Cambria" w:hAnsi="Cambria" w:cs="Calibri"/>
                <w:color w:val="000000"/>
              </w:rPr>
              <w:br/>
              <w:t xml:space="preserve">4. </w:t>
            </w:r>
            <w:proofErr w:type="spellStart"/>
            <w:r>
              <w:rPr>
                <w:rFonts w:ascii="Cambria" w:hAnsi="Cambria" w:cs="Calibri"/>
                <w:color w:val="000000"/>
              </w:rPr>
              <w:t>menjamin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keberlanjutan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Kerjasama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hasilnya</w:t>
            </w:r>
            <w:proofErr w:type="spellEnd"/>
            <w:r>
              <w:rPr>
                <w:rFonts w:ascii="Cambria" w:hAnsi="Cambria" w:cs="Calibri"/>
                <w:color w:val="000000"/>
              </w:rPr>
              <w:t>.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1D004EA" w14:textId="72E018D3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5979AD" w14:textId="1A2554A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9D8E34" w14:textId="252E8522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2654F1B" w14:textId="04B62EB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398C681" w14:textId="5C2BC3C7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041AE8" w14:textId="16028F33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</w:tr>
      <w:tr w:rsidR="00072420" w:rsidRPr="008426CE" w14:paraId="6A606C80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D5F925" w14:textId="2EAE551C" w:rsidR="00072420" w:rsidRPr="00A27791" w:rsidRDefault="005C7392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C3CCA4" w14:textId="4FD24A7D" w:rsidR="00072420" w:rsidRPr="00A27791" w:rsidRDefault="005C7392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IKT.4.10.09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A8EA55E" w14:textId="37897586" w:rsidR="00072420" w:rsidRPr="00A27791" w:rsidRDefault="00072420" w:rsidP="00072420">
            <w:pPr>
              <w:spacing w:after="0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Peringkat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akreditasi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jurusan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oleh LAM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D6ACF4F" w14:textId="2F6E6B19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Peringkat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59FBA1B" w14:textId="3A0F7A9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 xml:space="preserve">Baik </w:t>
            </w:r>
            <w:proofErr w:type="spellStart"/>
            <w:r>
              <w:rPr>
                <w:rFonts w:ascii="Cambria" w:hAnsi="Cambria" w:cs="Calibri"/>
                <w:color w:val="000000"/>
              </w:rPr>
              <w:t>Sekali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BB35E52" w14:textId="7EDFE5B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 xml:space="preserve">Baik </w:t>
            </w:r>
            <w:proofErr w:type="spellStart"/>
            <w:r>
              <w:rPr>
                <w:rFonts w:ascii="Cambria" w:hAnsi="Cambria" w:cs="Calibri"/>
                <w:color w:val="000000"/>
              </w:rPr>
              <w:t>Sekali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B3658B1" w14:textId="6E7DD53B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 xml:space="preserve">Baik </w:t>
            </w:r>
            <w:proofErr w:type="spellStart"/>
            <w:r>
              <w:rPr>
                <w:rFonts w:ascii="Cambria" w:hAnsi="Cambria" w:cs="Calibri"/>
                <w:color w:val="000000"/>
              </w:rPr>
              <w:t>Sekali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EF53D2A" w14:textId="6C6A3A95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 xml:space="preserve">Baik </w:t>
            </w:r>
            <w:proofErr w:type="spellStart"/>
            <w:r>
              <w:rPr>
                <w:rFonts w:ascii="Cambria" w:hAnsi="Cambria" w:cs="Calibri"/>
                <w:color w:val="000000"/>
              </w:rPr>
              <w:t>Sekali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385D50" w14:textId="42565399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 xml:space="preserve">Baik </w:t>
            </w:r>
            <w:proofErr w:type="spellStart"/>
            <w:r>
              <w:rPr>
                <w:rFonts w:ascii="Cambria" w:hAnsi="Cambria" w:cs="Calibri"/>
                <w:color w:val="000000"/>
              </w:rPr>
              <w:t>Sekali</w:t>
            </w:r>
            <w:proofErr w:type="spellEnd"/>
          </w:p>
        </w:tc>
      </w:tr>
      <w:tr w:rsidR="00072420" w:rsidRPr="008426CE" w14:paraId="6C964D98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02F4B50" w14:textId="21B85A4D" w:rsidR="00072420" w:rsidRPr="00A27791" w:rsidRDefault="00072420" w:rsidP="005C7392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  <w:r w:rsidR="005C7392">
              <w:rPr>
                <w:rFonts w:ascii="Cambria" w:hAnsi="Cambria" w:cs="Calibri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68EEB8" w14:textId="185E5AD0" w:rsidR="00072420" w:rsidRPr="00A27791" w:rsidRDefault="00072420" w:rsidP="005C7392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IKT.4.10.</w:t>
            </w:r>
            <w:r w:rsidR="005C7392">
              <w:rPr>
                <w:rFonts w:ascii="Cambria" w:hAnsi="Cambria" w:cs="Calibri"/>
                <w:color w:val="000000"/>
              </w:rPr>
              <w:t>10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9AB43A" w14:textId="2B9EBA76" w:rsidR="00072420" w:rsidRPr="00A27791" w:rsidRDefault="00072420" w:rsidP="00072420">
            <w:pPr>
              <w:spacing w:after="0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Rangking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perguruan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tinggi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secara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nasional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700F56F" w14:textId="03640B0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Rangking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AD45292" w14:textId="30089E75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E705F73" w14:textId="55B3B2D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0AAE03" w14:textId="69E0AEC1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CC2622F" w14:textId="6B9D1B5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3D8EA5" w14:textId="052EFB21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26</w:t>
            </w:r>
          </w:p>
        </w:tc>
      </w:tr>
      <w:tr w:rsidR="00072420" w:rsidRPr="008426CE" w14:paraId="42CD5FBF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B6A4C53" w14:textId="1475F529" w:rsidR="00072420" w:rsidRPr="00A27791" w:rsidRDefault="00072420" w:rsidP="005C7392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  <w:r w:rsidR="005C7392"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7FEF7C1" w14:textId="5AD3B977" w:rsidR="00072420" w:rsidRPr="00A27791" w:rsidRDefault="00072420" w:rsidP="005C7392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IKT.4.10.</w:t>
            </w:r>
            <w:r w:rsidR="005C7392">
              <w:rPr>
                <w:rFonts w:ascii="Cambria" w:hAnsi="Cambria" w:cs="Calibri"/>
                <w:color w:val="000000"/>
              </w:rPr>
              <w:t>11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B73544C" w14:textId="44E41667" w:rsidR="00072420" w:rsidRPr="00A27791" w:rsidRDefault="00072420" w:rsidP="00072420">
            <w:pPr>
              <w:spacing w:after="0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Restrukturisasi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OTK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Statuta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275AF65" w14:textId="7D3C37E5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Dokumen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D6699D" w14:textId="0A393B2A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9EA784" w14:textId="509F6E2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C8D710F" w14:textId="0F52D632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9371AE5" w14:textId="77EFFCD3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20FCA36" w14:textId="4CC3217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</w:tr>
      <w:tr w:rsidR="00ED67A5" w:rsidRPr="008426CE" w14:paraId="539BC4E0" w14:textId="77777777" w:rsidTr="006B56B1">
        <w:trPr>
          <w:trHeight w:val="315"/>
          <w:jc w:val="center"/>
        </w:trPr>
        <w:tc>
          <w:tcPr>
            <w:tcW w:w="11886" w:type="dxa"/>
            <w:gridSpan w:val="9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7D00D52" w14:textId="199A7E11" w:rsidR="00ED67A5" w:rsidRPr="00A27791" w:rsidRDefault="00ED67A5" w:rsidP="00ED67A5">
            <w:pPr>
              <w:spacing w:after="0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lastRenderedPageBreak/>
              <w:t>Kegiatan 10</w:t>
            </w: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: Peningkatan manajemen akademik dan non akademik</w:t>
            </w:r>
          </w:p>
        </w:tc>
      </w:tr>
      <w:tr w:rsidR="00072420" w:rsidRPr="008426CE" w14:paraId="06C80B9C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B55361" w14:textId="41F3167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4C9911" w14:textId="24E8D22E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IKT.4.11.01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98D913" w14:textId="68D7D7BB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Kapasitas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i/>
                <w:iCs/>
                <w:color w:val="000000"/>
              </w:rPr>
              <w:t>bandwidth</w:t>
            </w:r>
            <w:r>
              <w:rPr>
                <w:rFonts w:ascii="Cambria" w:hAnsi="Cambria" w:cs="Calibri"/>
                <w:color w:val="000000"/>
              </w:rPr>
              <w:t xml:space="preserve"> internet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tersedia</w:t>
            </w:r>
            <w:proofErr w:type="spellEnd"/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CC74B6" w14:textId="23BCB12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Mbps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A6368B" w14:textId="0DB1236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8756D3" w14:textId="4CD0C21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150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1ABED0" w14:textId="35121B82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16E316" w14:textId="6F4500D9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250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12C5AB" w14:textId="0757E07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300</w:t>
            </w:r>
          </w:p>
        </w:tc>
      </w:tr>
      <w:tr w:rsidR="00072420" w:rsidRPr="008426CE" w14:paraId="5FAEFAFA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72256E" w14:textId="66F5ED7C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12CAED" w14:textId="5D08DE17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IKT.4.11.02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FF9109" w14:textId="146F21FD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Indeks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kepuasan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layanan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akademik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non </w:t>
            </w:r>
            <w:proofErr w:type="spellStart"/>
            <w:r>
              <w:rPr>
                <w:rFonts w:ascii="Cambria" w:hAnsi="Cambria" w:cs="Calibri"/>
                <w:color w:val="000000"/>
              </w:rPr>
              <w:t>akademik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6BBCD0" w14:textId="340349CE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Skala 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3780C1" w14:textId="2E766E3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535C6E" w14:textId="67D4CB3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3.25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0DCC96" w14:textId="3389455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3.50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6E9486" w14:textId="17C3EA8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44A03D" w14:textId="134904E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4.0</w:t>
            </w:r>
          </w:p>
        </w:tc>
      </w:tr>
      <w:tr w:rsidR="00072420" w:rsidRPr="008426CE" w14:paraId="4FEE0E13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DF2EB9" w14:textId="2EF8D6F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104A3F" w14:textId="2740611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IKT.4.11.03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FD20F6" w14:textId="40F6488D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Indeks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penguatan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karakter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budaya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kerja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E6618B" w14:textId="0B500F9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Skala 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390C15" w14:textId="6BE43701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913B67" w14:textId="195B42D9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3.25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A0939F" w14:textId="36707B4C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3.50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4BFB46" w14:textId="16A7512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F39555" w14:textId="763E839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4.0</w:t>
            </w:r>
          </w:p>
        </w:tc>
      </w:tr>
      <w:tr w:rsidR="00072420" w:rsidRPr="008426CE" w14:paraId="05C03C4A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9EBBDA" w14:textId="00611332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9988F1" w14:textId="161CB073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IKT.4.11.04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274B03" w14:textId="4516C20C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Indeks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implementasi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reformasi </w:t>
            </w:r>
            <w:proofErr w:type="spellStart"/>
            <w:r>
              <w:rPr>
                <w:rFonts w:ascii="Cambria" w:hAnsi="Cambria" w:cs="Calibri"/>
                <w:color w:val="000000"/>
              </w:rPr>
              <w:t>birokrasi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75742D" w14:textId="65AD3B8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Skala 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F6C421" w14:textId="77C0DC4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CF017B" w14:textId="041B813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3.25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7876D8" w14:textId="4BF7B08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3.50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7407EC" w14:textId="2BEE44D3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60BF33" w14:textId="36812DE5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4.0</w:t>
            </w:r>
          </w:p>
        </w:tc>
      </w:tr>
      <w:tr w:rsidR="00072420" w:rsidRPr="008426CE" w14:paraId="3AB88507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AD5A738" w14:textId="36830C3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7CDBFF" w14:textId="329070F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IKT.4.11.05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E109883" w14:textId="1E8656A2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Indeks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penguatan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manajemen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jurusan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unit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DB78904" w14:textId="47FCCDC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Skala 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5105DD6" w14:textId="433C2452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FEC8620" w14:textId="3A4DB84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3.25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FE259FC" w14:textId="6626284E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3.50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9A2E2A6" w14:textId="51FF371A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DDECCB" w14:textId="426D553A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4.0</w:t>
            </w:r>
          </w:p>
        </w:tc>
      </w:tr>
      <w:tr w:rsidR="00ED67A5" w:rsidRPr="008426CE" w14:paraId="2ECA585A" w14:textId="77777777" w:rsidTr="006B56B1">
        <w:trPr>
          <w:trHeight w:val="315"/>
          <w:jc w:val="center"/>
        </w:trPr>
        <w:tc>
          <w:tcPr>
            <w:tcW w:w="11886" w:type="dxa"/>
            <w:gridSpan w:val="9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880C31F" w14:textId="0ED89ED1" w:rsidR="00ED67A5" w:rsidRPr="00A27791" w:rsidRDefault="00ED67A5" w:rsidP="00ED67A5">
            <w:pPr>
              <w:spacing w:after="0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Kegiatan 11</w:t>
            </w: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: Peningkatan fasilitas sarana dan prasarana</w:t>
            </w:r>
          </w:p>
        </w:tc>
      </w:tr>
      <w:tr w:rsidR="00072420" w:rsidRPr="008426CE" w14:paraId="244FD92B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A93D92" w14:textId="02F194FE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ABEA40" w14:textId="1C9A35A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IKU.4.12.01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46556A" w14:textId="421402BF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perolehan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dana </w:t>
            </w:r>
            <w:proofErr w:type="spellStart"/>
            <w:r>
              <w:rPr>
                <w:rFonts w:ascii="Cambria" w:hAnsi="Cambria" w:cs="Calibri"/>
                <w:color w:val="000000"/>
              </w:rPr>
              <w:t>dari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dibandingkan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total </w:t>
            </w:r>
            <w:proofErr w:type="spellStart"/>
            <w:r>
              <w:rPr>
                <w:rFonts w:ascii="Cambria" w:hAnsi="Cambria" w:cs="Calibri"/>
                <w:color w:val="000000"/>
              </w:rPr>
              <w:t>penerimaan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dana. (IKU) 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47BE3D" w14:textId="46E462E3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5A1861" w14:textId="5570267B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&lt;66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662292" w14:textId="53F3D3BE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&lt;66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491301" w14:textId="7444141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&lt;66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6AF0A6" w14:textId="50F31D31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&lt;66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9EB745" w14:textId="2133DE6C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&lt;66</w:t>
            </w:r>
          </w:p>
        </w:tc>
      </w:tr>
      <w:tr w:rsidR="00072420" w:rsidRPr="008426CE" w14:paraId="459CEC9C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4AFCA5" w14:textId="3EE827BC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CB1E5C" w14:textId="71FA5CDE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IKU.4.12.02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586FC8" w14:textId="4E0E89E9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perolehan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dana </w:t>
            </w:r>
            <w:proofErr w:type="spellStart"/>
            <w:r>
              <w:rPr>
                <w:rFonts w:ascii="Cambria" w:hAnsi="Cambria" w:cs="Calibri"/>
                <w:color w:val="000000"/>
              </w:rPr>
              <w:t>perguruan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tinggi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bersumber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selain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dari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kementerian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/Lembaga </w:t>
            </w:r>
            <w:proofErr w:type="spellStart"/>
            <w:r>
              <w:rPr>
                <w:rFonts w:ascii="Cambria" w:hAnsi="Cambria" w:cs="Calibri"/>
                <w:color w:val="000000"/>
              </w:rPr>
              <w:t>terhadap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total </w:t>
            </w:r>
            <w:proofErr w:type="spellStart"/>
            <w:r>
              <w:rPr>
                <w:rFonts w:ascii="Cambria" w:hAnsi="Cambria" w:cs="Calibri"/>
                <w:color w:val="000000"/>
              </w:rPr>
              <w:t>perolehan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dana </w:t>
            </w:r>
            <w:proofErr w:type="spellStart"/>
            <w:r>
              <w:rPr>
                <w:rFonts w:ascii="Cambria" w:hAnsi="Cambria" w:cs="Calibri"/>
                <w:color w:val="000000"/>
              </w:rPr>
              <w:t>perguruan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tinggi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. (IKU) 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C54CFB" w14:textId="4F763C5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2726CE" w14:textId="2D471327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&gt;10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087CB5" w14:textId="686C66AA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&gt;10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A51DB8" w14:textId="4C831A6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&gt;10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720040" w14:textId="0E9C22C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&gt;10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805A04" w14:textId="0702B30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&gt;10</w:t>
            </w:r>
          </w:p>
        </w:tc>
      </w:tr>
      <w:tr w:rsidR="00072420" w:rsidRPr="008426CE" w14:paraId="17E3F7A8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2DEA99" w14:textId="0BC837D2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8DC5D2" w14:textId="2218625E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IKU.4.12.03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EB0C1E" w14:textId="5650A7F4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 xml:space="preserve">Rata-rata dana </w:t>
            </w:r>
            <w:proofErr w:type="spellStart"/>
            <w:r>
              <w:rPr>
                <w:rFonts w:ascii="Cambria" w:hAnsi="Cambria" w:cs="Calibri"/>
                <w:color w:val="000000"/>
              </w:rPr>
              <w:t>operasional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/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penggunaan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dana </w:t>
            </w:r>
            <w:proofErr w:type="spellStart"/>
            <w:r>
              <w:rPr>
                <w:rFonts w:ascii="Cambria" w:hAnsi="Cambria" w:cs="Calibri"/>
                <w:color w:val="000000"/>
              </w:rPr>
              <w:t>untuk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tridharma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pada UPPS. (IKU) 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3C9411" w14:textId="3C10B9FC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Nominal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0940B8" w14:textId="07BF7A6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&gt;20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04A616" w14:textId="498961B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&gt;20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6492A0" w14:textId="28DEA905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&gt;20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59EF0D" w14:textId="039B0DC3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&gt;20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3480EB" w14:textId="2FDD923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&gt;20</w:t>
            </w:r>
          </w:p>
        </w:tc>
      </w:tr>
      <w:tr w:rsidR="00072420" w:rsidRPr="008426CE" w14:paraId="7913A853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0454DF5" w14:textId="623DF83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DCC6ECC" w14:textId="7E67C8A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IKU.4.12.04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6C343D4" w14:textId="6E892F0A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Penggunaan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Dana </w:t>
            </w:r>
            <w:proofErr w:type="spellStart"/>
            <w:r>
              <w:rPr>
                <w:rFonts w:ascii="Cambria" w:hAnsi="Cambria" w:cs="Calibri"/>
                <w:color w:val="000000"/>
              </w:rPr>
              <w:t>Penelitian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terhadap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total dana </w:t>
            </w:r>
            <w:proofErr w:type="spellStart"/>
            <w:r>
              <w:rPr>
                <w:rFonts w:ascii="Cambria" w:hAnsi="Cambria" w:cs="Calibri"/>
                <w:color w:val="000000"/>
              </w:rPr>
              <w:t>perguruan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tinggi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C0DECF0" w14:textId="1FDE8F6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D47939F" w14:textId="382FB37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&gt;5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DF70BD5" w14:textId="1903ADC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&gt;5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98DD8C0" w14:textId="3D2F4A5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&gt;5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1C10694" w14:textId="5A43E6A3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&gt;5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5264AE3" w14:textId="79F3DECB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&gt;5</w:t>
            </w:r>
          </w:p>
        </w:tc>
      </w:tr>
      <w:tr w:rsidR="00072420" w:rsidRPr="008426CE" w14:paraId="3A630853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3C57F41" w14:textId="1BB6FAF3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AAFCCA9" w14:textId="55C5F0A7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IKU.4.12.05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54B4663" w14:textId="25AE0F3C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Penggunaan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Dana </w:t>
            </w:r>
            <w:proofErr w:type="spellStart"/>
            <w:r>
              <w:rPr>
                <w:rFonts w:ascii="Cambria" w:hAnsi="Cambria" w:cs="Calibri"/>
                <w:color w:val="000000"/>
              </w:rPr>
              <w:t>PkM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terhadap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total dana </w:t>
            </w:r>
            <w:proofErr w:type="spellStart"/>
            <w:r>
              <w:rPr>
                <w:rFonts w:ascii="Cambria" w:hAnsi="Cambria" w:cs="Calibri"/>
                <w:color w:val="000000"/>
              </w:rPr>
              <w:t>perguruan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tinggi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3D81962" w14:textId="218B3F19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452A124" w14:textId="760074C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&gt;1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0FCA212" w14:textId="0A8DCAB2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&gt;1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6E244A9" w14:textId="7CA5C9A1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&gt;1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170E31B" w14:textId="7F3523D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&gt;1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2C5693D" w14:textId="34ABEC5B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&gt;1</w:t>
            </w:r>
          </w:p>
        </w:tc>
      </w:tr>
      <w:tr w:rsidR="00072420" w:rsidRPr="008426CE" w14:paraId="2E1DDFA7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4336B7" w14:textId="42973A65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196C6CD" w14:textId="3EA81EA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IKU.4.12.06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055626B" w14:textId="52AC4D46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Penggunaan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dana </w:t>
            </w:r>
            <w:proofErr w:type="spellStart"/>
            <w:r>
              <w:rPr>
                <w:rFonts w:ascii="Cambria" w:hAnsi="Cambria" w:cs="Calibri"/>
                <w:color w:val="000000"/>
              </w:rPr>
              <w:t>investasi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. (IKU) 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6AD6256" w14:textId="371D4C2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4A25150" w14:textId="79FF1FD9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&gt;5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2163C42" w14:textId="4B75C41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&gt;5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A1293C8" w14:textId="7FEF79F1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&gt;5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5BC3766" w14:textId="2126147B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&gt;5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0A6126D" w14:textId="4CEC64F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&gt;5</w:t>
            </w:r>
          </w:p>
        </w:tc>
      </w:tr>
      <w:tr w:rsidR="00072420" w:rsidRPr="008426CE" w14:paraId="6486871F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19CD7A" w14:textId="23EA06A3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ECA9EC" w14:textId="640D69D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IKU.4.12.07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D3F8C18" w14:textId="71A13F27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 xml:space="preserve">Rata-rata dana </w:t>
            </w:r>
            <w:proofErr w:type="spellStart"/>
            <w:r>
              <w:rPr>
                <w:rFonts w:ascii="Cambria" w:hAnsi="Cambria" w:cs="Calibri"/>
                <w:color w:val="000000"/>
              </w:rPr>
              <w:t>penelitian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per </w:t>
            </w:r>
            <w:proofErr w:type="spellStart"/>
            <w:r>
              <w:rPr>
                <w:rFonts w:ascii="Cambria" w:hAnsi="Cambria" w:cs="Calibri"/>
                <w:color w:val="000000"/>
              </w:rPr>
              <w:t>tahun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Prodi D3. (IKU) 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9EE2186" w14:textId="5200BF4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Nominal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F890359" w14:textId="01B6768A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5235DC" w14:textId="4FEE2FA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AE93287" w14:textId="7FA6D0E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F445DAD" w14:textId="3DA8A6A7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CCAA0C5" w14:textId="0A0E16D5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</w:tr>
      <w:tr w:rsidR="00072420" w:rsidRPr="008426CE" w14:paraId="1632B126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261421" w14:textId="598EABC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lastRenderedPageBreak/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DDEED0F" w14:textId="5160557E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IKT.4.12.01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C3945B1" w14:textId="77BCB410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Rasio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ketersediaan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ruangan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kebutuhan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kelas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pembelajaran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C339135" w14:textId="1D54BC3B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Desimal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1568C7A" w14:textId="56C5E4F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057DF4A" w14:textId="00EEE202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1.0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1DF1DA" w14:textId="67611242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D3F51D" w14:textId="12065C4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F6F26DC" w14:textId="190EB6C2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2.0</w:t>
            </w:r>
          </w:p>
        </w:tc>
      </w:tr>
      <w:tr w:rsidR="00072420" w:rsidRPr="008426CE" w14:paraId="703960B7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C2AF96" w14:textId="6485F555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D6CA7D" w14:textId="0221BB5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IKT.4.12.02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F22CB58" w14:textId="631BA216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Rasio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alat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bantu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pengajaran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dalam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ruangan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DFAFB5" w14:textId="3625FE69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Desimal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4648A32" w14:textId="6A9DD982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0.6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0167908" w14:textId="44AE487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0.7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92DEBB7" w14:textId="6D1FAB57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0.8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1B8B415" w14:textId="72FD10D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0.9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E152FC" w14:textId="717B885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1.0</w:t>
            </w:r>
          </w:p>
        </w:tc>
      </w:tr>
      <w:tr w:rsidR="00072420" w:rsidRPr="008426CE" w14:paraId="009CB6B3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4403E25" w14:textId="2B29ED5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F9D006A" w14:textId="0282C899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IKT.4.12.03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525965C" w14:textId="6E564C94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peralatan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laboratorium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mendukung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teaching factory/teaching industry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E061592" w14:textId="7FC4B00B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766D30" w14:textId="37A2848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C479A8A" w14:textId="70C292CB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2005A48" w14:textId="73866397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942DD5" w14:textId="05A77CCA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9AF2EA1" w14:textId="056AF84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80</w:t>
            </w:r>
          </w:p>
        </w:tc>
      </w:tr>
      <w:tr w:rsidR="00ED67A5" w:rsidRPr="008426CE" w14:paraId="046D9A37" w14:textId="77777777" w:rsidTr="006B56B1">
        <w:trPr>
          <w:trHeight w:val="315"/>
          <w:jc w:val="center"/>
        </w:trPr>
        <w:tc>
          <w:tcPr>
            <w:tcW w:w="11886" w:type="dxa"/>
            <w:gridSpan w:val="9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0CA856D" w14:textId="656C8D8F" w:rsidR="00ED67A5" w:rsidRPr="00A27791" w:rsidRDefault="00ED67A5" w:rsidP="00ED67A5">
            <w:pPr>
              <w:spacing w:after="0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Kegiatan 12</w:t>
            </w:r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 xml:space="preserve">: Peningkatan jumlah </w:t>
            </w:r>
            <w:proofErr w:type="spellStart"/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>kerjasama</w:t>
            </w:r>
            <w:proofErr w:type="spellEnd"/>
            <w:r w:rsidRPr="008426CE">
              <w:rPr>
                <w:rFonts w:ascii="Meiryo UI" w:eastAsia="Meiryo UI" w:hAnsi="Meiryo UI" w:cs="Arial"/>
                <w:b/>
                <w:bCs/>
                <w:sz w:val="20"/>
                <w:szCs w:val="20"/>
                <w:lang w:val="id-ID" w:eastAsia="id-ID"/>
              </w:rPr>
              <w:t xml:space="preserve"> industri</w:t>
            </w:r>
          </w:p>
        </w:tc>
      </w:tr>
      <w:tr w:rsidR="00072420" w:rsidRPr="008426CE" w14:paraId="15C0AB24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C08895" w14:textId="21906583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449E36" w14:textId="157BA7E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IKU.4.13.01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764E8A" w14:textId="3DABBA4D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 xml:space="preserve">UPPS dan PS </w:t>
            </w:r>
            <w:proofErr w:type="spellStart"/>
            <w:r>
              <w:rPr>
                <w:rFonts w:ascii="Cambria" w:hAnsi="Cambria" w:cs="Calibri"/>
                <w:color w:val="000000"/>
              </w:rPr>
              <w:t>menjalin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kerja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sama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efektif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memenuhi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kriteria</w:t>
            </w:r>
            <w:proofErr w:type="spellEnd"/>
            <w:r>
              <w:rPr>
                <w:rFonts w:ascii="Cambria" w:hAnsi="Cambria" w:cs="Calibri"/>
                <w:color w:val="000000"/>
              </w:rPr>
              <w:t>:</w:t>
            </w:r>
            <w:r>
              <w:rPr>
                <w:rFonts w:ascii="Cambria" w:hAnsi="Cambria" w:cs="Calibri"/>
                <w:color w:val="000000"/>
              </w:rPr>
              <w:br/>
              <w:t xml:space="preserve">1. </w:t>
            </w:r>
            <w:proofErr w:type="spellStart"/>
            <w:r>
              <w:rPr>
                <w:rFonts w:ascii="Cambria" w:hAnsi="Cambria" w:cs="Calibri"/>
                <w:color w:val="000000"/>
              </w:rPr>
              <w:t>Mendukung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pelaksanaan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Tridarma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PT </w:t>
            </w:r>
            <w:proofErr w:type="spellStart"/>
            <w:r>
              <w:rPr>
                <w:rFonts w:ascii="Cambria" w:hAnsi="Cambria" w:cs="Calibri"/>
                <w:color w:val="000000"/>
              </w:rPr>
              <w:t>secara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lengkap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mendukung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visi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misi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. </w:t>
            </w:r>
            <w:r>
              <w:rPr>
                <w:rFonts w:ascii="Cambria" w:hAnsi="Cambria" w:cs="Calibri"/>
                <w:color w:val="000000"/>
              </w:rPr>
              <w:br/>
              <w:t xml:space="preserve">2. </w:t>
            </w:r>
            <w:proofErr w:type="spellStart"/>
            <w:r>
              <w:rPr>
                <w:rFonts w:ascii="Cambria" w:hAnsi="Cambria" w:cs="Calibri"/>
                <w:color w:val="000000"/>
              </w:rPr>
              <w:t>Kerja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sama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wahana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praktik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relevan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PS.  </w:t>
            </w:r>
            <w:r>
              <w:rPr>
                <w:rFonts w:ascii="Cambria" w:hAnsi="Cambria" w:cs="Calibri"/>
                <w:color w:val="000000"/>
              </w:rPr>
              <w:br/>
              <w:t xml:space="preserve">3. </w:t>
            </w:r>
            <w:proofErr w:type="spellStart"/>
            <w:r>
              <w:rPr>
                <w:rFonts w:ascii="Cambria" w:hAnsi="Cambria" w:cs="Calibri"/>
                <w:color w:val="000000"/>
              </w:rPr>
              <w:t>Ketersediaan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dokumen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perjanjian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kerja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sama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(MoU) </w:t>
            </w:r>
            <w:r>
              <w:rPr>
                <w:rFonts w:ascii="Cambria" w:hAnsi="Cambria" w:cs="Calibri"/>
                <w:color w:val="000000"/>
              </w:rPr>
              <w:br/>
              <w:t xml:space="preserve">4. </w:t>
            </w:r>
            <w:proofErr w:type="spellStart"/>
            <w:r>
              <w:rPr>
                <w:rFonts w:ascii="Cambria" w:hAnsi="Cambria" w:cs="Calibri"/>
                <w:color w:val="000000"/>
              </w:rPr>
              <w:t>Ketersediaan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laporan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pelaksanaan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kegiatan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kerja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sama</w:t>
            </w:r>
            <w:proofErr w:type="spellEnd"/>
            <w:r>
              <w:rPr>
                <w:rFonts w:ascii="Cambria" w:hAnsi="Cambria" w:cs="Calibri"/>
                <w:color w:val="000000"/>
              </w:rPr>
              <w:br/>
              <w:t xml:space="preserve">5. </w:t>
            </w:r>
            <w:proofErr w:type="spellStart"/>
            <w:r>
              <w:rPr>
                <w:rFonts w:ascii="Cambria" w:hAnsi="Cambria" w:cs="Calibri"/>
                <w:color w:val="000000"/>
              </w:rPr>
              <w:t>Kerja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sama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dalam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negeri Min. 8 </w:t>
            </w:r>
            <w:proofErr w:type="spellStart"/>
            <w:r>
              <w:rPr>
                <w:rFonts w:ascii="Cambria" w:hAnsi="Cambria" w:cs="Calibri"/>
                <w:color w:val="000000"/>
              </w:rPr>
              <w:t>institusi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lain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bervariasi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proofErr w:type="spellStart"/>
            <w:r>
              <w:rPr>
                <w:rFonts w:ascii="Cambria" w:hAnsi="Cambria" w:cs="Calibri"/>
                <w:color w:val="000000"/>
              </w:rPr>
              <w:t>kerja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sama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luar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negeri min. 3 </w:t>
            </w:r>
            <w:proofErr w:type="spellStart"/>
            <w:r>
              <w:rPr>
                <w:rFonts w:ascii="Cambria" w:hAnsi="Cambria" w:cs="Calibri"/>
                <w:color w:val="000000"/>
              </w:rPr>
              <w:t>institusi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luar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negeri.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AFE492" w14:textId="0C87B6B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E05FC0" w14:textId="6064C21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C610C2" w14:textId="1B4D99C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7DAB4F" w14:textId="0268F3F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21BE75" w14:textId="04706A3E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94504A" w14:textId="4551DC89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</w:tr>
      <w:tr w:rsidR="00072420" w:rsidRPr="008426CE" w14:paraId="5EF3556B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72541B" w14:textId="6B6D6A91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1142FD" w14:textId="50CC80F0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IKT.4.13.01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4399B6" w14:textId="276459C2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kerjasama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(MoU/</w:t>
            </w:r>
            <w:proofErr w:type="spellStart"/>
            <w:r>
              <w:rPr>
                <w:rFonts w:ascii="Cambria" w:hAnsi="Cambria" w:cs="Calibri"/>
                <w:color w:val="000000"/>
              </w:rPr>
              <w:t>MoA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) </w:t>
            </w:r>
            <w:proofErr w:type="spellStart"/>
            <w:r>
              <w:rPr>
                <w:rFonts w:ascii="Cambria" w:hAnsi="Cambria" w:cs="Calibri"/>
                <w:color w:val="000000"/>
              </w:rPr>
              <w:t>nasional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internasional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tingkat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institusional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6C9EA0" w14:textId="19E6941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MoU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0E5337" w14:textId="76B664DA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9B3ED2" w14:textId="39D32C9A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C5CFF6" w14:textId="6AE6E14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C7E9C2" w14:textId="2CF9202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5F85B3" w14:textId="4030A6B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7</w:t>
            </w:r>
          </w:p>
        </w:tc>
      </w:tr>
      <w:tr w:rsidR="00072420" w:rsidRPr="008426CE" w14:paraId="0A6C61D1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20CAE7" w14:textId="1619B8F5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14E25F" w14:textId="72B564E2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IKT.4.13.02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3D4A48" w14:textId="0838A1BE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industri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/dunia </w:t>
            </w:r>
            <w:proofErr w:type="spellStart"/>
            <w:r>
              <w:rPr>
                <w:rFonts w:ascii="Cambria" w:hAnsi="Cambria" w:cs="Calibri"/>
                <w:color w:val="000000"/>
              </w:rPr>
              <w:t>usaha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berkomitmen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menyerap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lulusan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7519F" w14:textId="7580A13C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Perusahaan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E313B4" w14:textId="09946F0D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77E384" w14:textId="0663E3E7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601400" w14:textId="243F1AD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EBFDB2" w14:textId="46063217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706A41" w14:textId="363D5747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</w:tr>
      <w:tr w:rsidR="00072420" w:rsidRPr="008426CE" w14:paraId="048E80CC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F142EC" w14:textId="36A89BA5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A15A30" w14:textId="16C1555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IKT.4.13.03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0DA00F" w14:textId="3BD300C5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industri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/dunia </w:t>
            </w:r>
            <w:proofErr w:type="spellStart"/>
            <w:r>
              <w:rPr>
                <w:rFonts w:ascii="Cambria" w:hAnsi="Cambria" w:cs="Calibri"/>
                <w:color w:val="000000"/>
              </w:rPr>
              <w:t>usaha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memberikan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beasiswa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C210E6" w14:textId="01F2B9B8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val="id-ID" w:eastAsia="id-ID"/>
              </w:rPr>
            </w:pPr>
            <w:r>
              <w:rPr>
                <w:rFonts w:ascii="Cambria" w:hAnsi="Cambria" w:cs="Calibri"/>
                <w:color w:val="000000"/>
              </w:rPr>
              <w:t>Perusahaan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0F4343" w14:textId="325860B5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9436E9" w14:textId="4E41499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0B4CC2" w14:textId="06D8924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8C6639" w14:textId="07C9A6A4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3A77F2" w14:textId="55D7395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 w:cs="Arial"/>
                <w:sz w:val="20"/>
                <w:szCs w:val="20"/>
                <w:lang w:eastAsia="id-ID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</w:tr>
      <w:tr w:rsidR="00072420" w:rsidRPr="008426CE" w14:paraId="40EBD814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9C33854" w14:textId="3CBF7C59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54E68E" w14:textId="19122F9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IKT.4.13.04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1D889D" w14:textId="69B84B61" w:rsidR="00072420" w:rsidRPr="00A27791" w:rsidRDefault="00072420" w:rsidP="00072420">
            <w:pPr>
              <w:spacing w:after="0"/>
              <w:jc w:val="both"/>
              <w:rPr>
                <w:rFonts w:ascii="Meiryo UI" w:eastAsia="Meiryo UI" w:hAnsi="Meiryo UI"/>
                <w:sz w:val="20"/>
                <w:szCs w:val="2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sertifikasi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kompetensi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diberikan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kolaborasi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industri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50EBD43" w14:textId="5E30C9CA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7F8A98" w14:textId="10BA266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F4C3E3" w14:textId="505FCCA1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0B86B3" w14:textId="063A1176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E3B5372" w14:textId="7CBC8E97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FD3520" w14:textId="68B735EF" w:rsidR="00072420" w:rsidRPr="00A27791" w:rsidRDefault="00072420" w:rsidP="00072420">
            <w:pPr>
              <w:spacing w:after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</w:rPr>
              <w:t>9</w:t>
            </w:r>
          </w:p>
        </w:tc>
      </w:tr>
      <w:tr w:rsidR="00577CEE" w:rsidRPr="008426CE" w14:paraId="37C1E27D" w14:textId="77777777" w:rsidTr="006B56B1">
        <w:trPr>
          <w:trHeight w:val="315"/>
          <w:jc w:val="center"/>
        </w:trPr>
        <w:tc>
          <w:tcPr>
            <w:tcW w:w="1188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7A2A9F" w14:textId="4CDDD964" w:rsidR="00577CEE" w:rsidRPr="00577CEE" w:rsidRDefault="00577CEE" w:rsidP="00577CEE">
            <w:pPr>
              <w:spacing w:after="0"/>
              <w:rPr>
                <w:rFonts w:ascii="Cambria" w:hAnsi="Cambria" w:cs="Calibri"/>
                <w:b/>
                <w:bCs/>
                <w:color w:val="000000"/>
              </w:rPr>
            </w:pPr>
            <w:proofErr w:type="spellStart"/>
            <w:r w:rsidRPr="00577CEE">
              <w:rPr>
                <w:rFonts w:ascii="Cambria" w:hAnsi="Cambria" w:cs="Calibri"/>
                <w:b/>
                <w:bCs/>
                <w:color w:val="000000"/>
              </w:rPr>
              <w:lastRenderedPageBreak/>
              <w:t>Kegiatan</w:t>
            </w:r>
            <w:proofErr w:type="spellEnd"/>
            <w:r w:rsidRPr="00577CEE">
              <w:rPr>
                <w:rFonts w:ascii="Cambria" w:hAnsi="Cambria" w:cs="Calibri"/>
                <w:b/>
                <w:bCs/>
                <w:color w:val="000000"/>
              </w:rPr>
              <w:t xml:space="preserve"> 14: </w:t>
            </w:r>
            <w:proofErr w:type="spellStart"/>
            <w:r w:rsidRPr="00577CEE">
              <w:rPr>
                <w:rFonts w:ascii="Cambria" w:hAnsi="Cambria" w:cs="Calibri"/>
                <w:b/>
                <w:bCs/>
                <w:color w:val="000000"/>
              </w:rPr>
              <w:t>Pencapaian</w:t>
            </w:r>
            <w:proofErr w:type="spellEnd"/>
            <w:r w:rsidRPr="00577CEE">
              <w:rPr>
                <w:rFonts w:ascii="Cambria" w:hAnsi="Cambria" w:cs="Calibri"/>
                <w:b/>
                <w:bCs/>
                <w:color w:val="000000"/>
              </w:rPr>
              <w:t xml:space="preserve"> VMTS</w:t>
            </w:r>
          </w:p>
        </w:tc>
      </w:tr>
      <w:tr w:rsidR="00577CEE" w:rsidRPr="008426CE" w14:paraId="5EF3E700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41AAF40" w14:textId="2B611D34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EC1FBEC" w14:textId="47AA23E8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IKU.4.14.01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EA661F" w14:textId="65304592" w:rsidR="00577CEE" w:rsidRDefault="00577CEE" w:rsidP="00C0277D">
            <w:pPr>
              <w:spacing w:after="0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 xml:space="preserve">UPPS dan PS </w:t>
            </w:r>
            <w:proofErr w:type="spellStart"/>
            <w:r>
              <w:rPr>
                <w:rFonts w:ascii="Cambria" w:hAnsi="Cambria" w:cs="Calibri"/>
                <w:color w:val="000000"/>
              </w:rPr>
              <w:t>memiliki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rencana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pengembangan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jangka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panjang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proofErr w:type="spellStart"/>
            <w:r>
              <w:rPr>
                <w:rFonts w:ascii="Cambria" w:hAnsi="Cambria" w:cs="Calibri"/>
                <w:color w:val="000000"/>
              </w:rPr>
              <w:t>menengah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pendek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proofErr w:type="spellStart"/>
            <w:r>
              <w:rPr>
                <w:rFonts w:ascii="Cambria" w:hAnsi="Cambria" w:cs="Calibri"/>
                <w:color w:val="000000"/>
              </w:rPr>
              <w:t>meliputi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:  UPPS dan PS </w:t>
            </w:r>
            <w:proofErr w:type="spellStart"/>
            <w:r>
              <w:rPr>
                <w:rFonts w:ascii="Cambria" w:hAnsi="Cambria" w:cs="Calibri"/>
                <w:color w:val="000000"/>
              </w:rPr>
              <w:t>memiliki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:  </w:t>
            </w:r>
            <w:r>
              <w:rPr>
                <w:rFonts w:ascii="Cambria" w:hAnsi="Cambria" w:cs="Calibri"/>
                <w:color w:val="000000"/>
              </w:rPr>
              <w:br/>
              <w:t xml:space="preserve">1. </w:t>
            </w:r>
            <w:proofErr w:type="spellStart"/>
            <w:r>
              <w:rPr>
                <w:rFonts w:ascii="Cambria" w:hAnsi="Cambria" w:cs="Calibri"/>
                <w:color w:val="000000"/>
              </w:rPr>
              <w:t>Dokumen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Rip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Renstra</w:t>
            </w:r>
            <w:proofErr w:type="spellEnd"/>
            <w:r>
              <w:rPr>
                <w:rFonts w:ascii="Cambria" w:hAnsi="Cambria" w:cs="Calibri"/>
                <w:color w:val="000000"/>
              </w:rPr>
              <w:br/>
              <w:t xml:space="preserve">2. </w:t>
            </w:r>
            <w:proofErr w:type="spellStart"/>
            <w:r>
              <w:rPr>
                <w:rFonts w:ascii="Cambria" w:hAnsi="Cambria" w:cs="Calibri"/>
                <w:color w:val="000000"/>
              </w:rPr>
              <w:t>Indikator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kinerja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  <w:t xml:space="preserve">3. Target </w:t>
            </w:r>
            <w:proofErr w:type="spellStart"/>
            <w:r>
              <w:rPr>
                <w:rFonts w:ascii="Cambria" w:hAnsi="Cambria" w:cs="Calibri"/>
                <w:color w:val="000000"/>
              </w:rPr>
              <w:t>berdaya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saing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nasional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  <w:t xml:space="preserve">4. Bukti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pengembangan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konsisten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55CA7D9" w14:textId="07E9E2BC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Dokumen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EA021F2" w14:textId="32AC00F8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0433341" w14:textId="0BADE631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D12257E" w14:textId="29648CD7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C354DA7" w14:textId="117BDFF0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3F0FBAC" w14:textId="584AA6C5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</w:tr>
      <w:tr w:rsidR="00577CEE" w:rsidRPr="008426CE" w14:paraId="4B92CCC0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7ACA4C2" w14:textId="42ECB054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397467" w14:textId="0D355B6A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IKT.4.14.01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3369A9" w14:textId="53009D44" w:rsidR="00577CEE" w:rsidRDefault="00577CEE" w:rsidP="00F81247">
            <w:pPr>
              <w:spacing w:after="0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 xml:space="preserve">UPPS dan PS </w:t>
            </w:r>
            <w:proofErr w:type="spellStart"/>
            <w:r>
              <w:rPr>
                <w:rFonts w:ascii="Cambria" w:hAnsi="Cambria" w:cs="Calibri"/>
                <w:color w:val="000000"/>
              </w:rPr>
              <w:t>memonitoring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mengevaluasi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capaian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dari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rencana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pengembangan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jangka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panjang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proofErr w:type="spellStart"/>
            <w:r>
              <w:rPr>
                <w:rFonts w:ascii="Cambria" w:hAnsi="Cambria" w:cs="Calibri"/>
                <w:color w:val="000000"/>
              </w:rPr>
              <w:t>menengah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pendek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proofErr w:type="spellStart"/>
            <w:r>
              <w:rPr>
                <w:rFonts w:ascii="Cambria" w:hAnsi="Cambria" w:cs="Calibri"/>
                <w:color w:val="000000"/>
              </w:rPr>
              <w:t>meliputi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; UPPS dan PS </w:t>
            </w:r>
            <w:proofErr w:type="spellStart"/>
            <w:r>
              <w:rPr>
                <w:rFonts w:ascii="Cambria" w:hAnsi="Cambria" w:cs="Calibri"/>
                <w:color w:val="000000"/>
              </w:rPr>
              <w:t>menyusun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: </w:t>
            </w:r>
            <w:r>
              <w:rPr>
                <w:rFonts w:ascii="Cambria" w:hAnsi="Cambria" w:cs="Calibri"/>
                <w:color w:val="000000"/>
              </w:rPr>
              <w:br/>
              <w:t xml:space="preserve">1. </w:t>
            </w:r>
            <w:proofErr w:type="spellStart"/>
            <w:r>
              <w:rPr>
                <w:rFonts w:ascii="Cambria" w:hAnsi="Cambria" w:cs="Calibri"/>
                <w:color w:val="000000"/>
              </w:rPr>
              <w:t>Laporan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Kinerja </w:t>
            </w:r>
            <w:r>
              <w:rPr>
                <w:rFonts w:ascii="Cambria" w:hAnsi="Cambria" w:cs="Calibri"/>
                <w:color w:val="000000"/>
              </w:rPr>
              <w:br/>
              <w:t xml:space="preserve">2. </w:t>
            </w:r>
            <w:proofErr w:type="spellStart"/>
            <w:r>
              <w:rPr>
                <w:rFonts w:ascii="Cambria" w:hAnsi="Cambria" w:cs="Calibri"/>
                <w:color w:val="000000"/>
              </w:rPr>
              <w:t>Laporan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Evaluasi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Diri </w:t>
            </w:r>
            <w:r>
              <w:rPr>
                <w:rFonts w:ascii="Cambria" w:hAnsi="Cambria" w:cs="Calibri"/>
                <w:color w:val="000000"/>
              </w:rPr>
              <w:br/>
              <w:t xml:space="preserve">3. </w:t>
            </w:r>
            <w:proofErr w:type="spellStart"/>
            <w:r>
              <w:rPr>
                <w:rFonts w:ascii="Cambria" w:hAnsi="Cambria" w:cs="Calibri"/>
                <w:color w:val="000000"/>
              </w:rPr>
              <w:t>Laporan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Monev </w:t>
            </w:r>
            <w:proofErr w:type="spellStart"/>
            <w:r>
              <w:rPr>
                <w:rFonts w:ascii="Cambria" w:hAnsi="Cambria" w:cs="Calibri"/>
                <w:color w:val="000000"/>
              </w:rPr>
              <w:t>Sasaran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Mutu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6954DA" w14:textId="599E168A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Laporan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EE934F2" w14:textId="20D387FF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A0E43A" w14:textId="6E150FA2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E608DBC" w14:textId="3905BD6D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92A717D" w14:textId="2C40D6F1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C509C8E" w14:textId="4E8294F2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</w:tr>
      <w:tr w:rsidR="00577CEE" w:rsidRPr="008426CE" w14:paraId="33D63DA2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003BCFE" w14:textId="0298E701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A7605EF" w14:textId="3EE2B1BC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IKT.4.14.02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CCE925E" w14:textId="19C93EC3" w:rsidR="00577CEE" w:rsidRDefault="00577CEE" w:rsidP="00C0277D">
            <w:pPr>
              <w:spacing w:after="0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Meiryo UI"/>
                <w:color w:val="000000"/>
              </w:rPr>
              <w:t xml:space="preserve">UPPS dan PS </w:t>
            </w:r>
            <w:proofErr w:type="spellStart"/>
            <w:r>
              <w:rPr>
                <w:rFonts w:ascii="Cambria" w:hAnsi="Cambria" w:cs="Meiryo UI"/>
                <w:color w:val="000000"/>
              </w:rPr>
              <w:t>mengukur</w:t>
            </w:r>
            <w:proofErr w:type="spellEnd"/>
            <w:r>
              <w:rPr>
                <w:rFonts w:ascii="Cambria" w:hAnsi="Cambria" w:cs="Meiryo U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Meiryo UI"/>
                <w:color w:val="000000"/>
              </w:rPr>
              <w:t>pemahaman</w:t>
            </w:r>
            <w:proofErr w:type="spellEnd"/>
            <w:r>
              <w:rPr>
                <w:rFonts w:ascii="Cambria" w:hAnsi="Cambria" w:cs="Meiryo U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Meiryo UI"/>
                <w:color w:val="000000"/>
              </w:rPr>
              <w:t>terhadap</w:t>
            </w:r>
            <w:proofErr w:type="spellEnd"/>
            <w:r>
              <w:rPr>
                <w:rFonts w:ascii="Cambria" w:hAnsi="Cambria" w:cs="Meiryo UI"/>
                <w:color w:val="000000"/>
              </w:rPr>
              <w:t xml:space="preserve"> VMTS, </w:t>
            </w:r>
            <w:proofErr w:type="spellStart"/>
            <w:r>
              <w:rPr>
                <w:rFonts w:ascii="Cambria" w:hAnsi="Cambria" w:cs="Meiryo UI"/>
                <w:color w:val="000000"/>
              </w:rPr>
              <w:t>meliputi</w:t>
            </w:r>
            <w:proofErr w:type="spellEnd"/>
            <w:r>
              <w:rPr>
                <w:rFonts w:ascii="Cambria" w:hAnsi="Cambria" w:cs="Meiryo U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Meiryo UI"/>
                <w:color w:val="000000"/>
              </w:rPr>
              <w:t>aspek</w:t>
            </w:r>
            <w:proofErr w:type="spellEnd"/>
            <w:r>
              <w:rPr>
                <w:rFonts w:ascii="Cambria" w:hAnsi="Cambria" w:cs="Meiryo UI"/>
                <w:color w:val="000000"/>
              </w:rPr>
              <w:t xml:space="preserve">: </w:t>
            </w:r>
            <w:r>
              <w:rPr>
                <w:rFonts w:ascii="Cambria" w:hAnsi="Cambria" w:cs="Meiryo UI"/>
                <w:color w:val="000000"/>
              </w:rPr>
              <w:br/>
              <w:t xml:space="preserve">1. </w:t>
            </w:r>
            <w:proofErr w:type="spellStart"/>
            <w:r>
              <w:rPr>
                <w:rFonts w:ascii="Cambria" w:hAnsi="Cambria" w:cs="Meiryo UI"/>
                <w:color w:val="000000"/>
              </w:rPr>
              <w:t>Instrumen</w:t>
            </w:r>
            <w:proofErr w:type="spellEnd"/>
            <w:r>
              <w:rPr>
                <w:rFonts w:ascii="Cambria" w:hAnsi="Cambria" w:cs="Meiryo U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Meiryo UI"/>
                <w:color w:val="000000"/>
              </w:rPr>
              <w:t>pemahaman</w:t>
            </w:r>
            <w:proofErr w:type="spellEnd"/>
            <w:r>
              <w:rPr>
                <w:rFonts w:ascii="Cambria" w:hAnsi="Cambria" w:cs="Meiryo UI"/>
                <w:color w:val="000000"/>
              </w:rPr>
              <w:t xml:space="preserve"> VMTS</w:t>
            </w:r>
            <w:r>
              <w:rPr>
                <w:rFonts w:ascii="Cambria" w:hAnsi="Cambria" w:cs="Meiryo UI"/>
                <w:color w:val="000000"/>
              </w:rPr>
              <w:br/>
              <w:t xml:space="preserve">2. </w:t>
            </w:r>
            <w:proofErr w:type="spellStart"/>
            <w:r>
              <w:rPr>
                <w:rFonts w:ascii="Cambria" w:hAnsi="Cambria" w:cs="Meiryo UI"/>
                <w:color w:val="000000"/>
              </w:rPr>
              <w:t>Umpan</w:t>
            </w:r>
            <w:proofErr w:type="spellEnd"/>
            <w:r>
              <w:rPr>
                <w:rFonts w:ascii="Cambria" w:hAnsi="Cambria" w:cs="Meiryo U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Meiryo UI"/>
                <w:color w:val="000000"/>
              </w:rPr>
              <w:t>balik</w:t>
            </w:r>
            <w:proofErr w:type="spellEnd"/>
            <w:r>
              <w:rPr>
                <w:rFonts w:ascii="Cambria" w:hAnsi="Cambria" w:cs="Meiryo U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Meiryo UI"/>
                <w:color w:val="000000"/>
              </w:rPr>
              <w:t>pengisian</w:t>
            </w:r>
            <w:proofErr w:type="spellEnd"/>
            <w:r>
              <w:rPr>
                <w:rFonts w:ascii="Cambria" w:hAnsi="Cambria" w:cs="Meiryo UI"/>
                <w:color w:val="000000"/>
              </w:rPr>
              <w:t xml:space="preserve"> instrument</w:t>
            </w:r>
            <w:r>
              <w:rPr>
                <w:rFonts w:ascii="Cambria" w:hAnsi="Cambria" w:cs="Meiryo UI"/>
                <w:color w:val="000000"/>
              </w:rPr>
              <w:br/>
              <w:t xml:space="preserve">3. Monitoring dan </w:t>
            </w:r>
            <w:proofErr w:type="spellStart"/>
            <w:r>
              <w:rPr>
                <w:rFonts w:ascii="Cambria" w:hAnsi="Cambria" w:cs="Meiryo UI"/>
                <w:color w:val="000000"/>
              </w:rPr>
              <w:t>evaluasi</w:t>
            </w:r>
            <w:proofErr w:type="spellEnd"/>
            <w:r>
              <w:rPr>
                <w:rFonts w:ascii="Cambria" w:hAnsi="Cambria" w:cs="Meiryo UI"/>
                <w:color w:val="000000"/>
              </w:rPr>
              <w:t xml:space="preserve"> </w:t>
            </w:r>
            <w:r>
              <w:rPr>
                <w:rFonts w:ascii="Cambria" w:hAnsi="Cambria" w:cs="Meiryo UI"/>
                <w:color w:val="000000"/>
              </w:rPr>
              <w:br/>
              <w:t xml:space="preserve">4. </w:t>
            </w:r>
            <w:proofErr w:type="spellStart"/>
            <w:r>
              <w:rPr>
                <w:rFonts w:ascii="Cambria" w:hAnsi="Cambria" w:cs="Meiryo UI"/>
                <w:color w:val="000000"/>
              </w:rPr>
              <w:t>Tindaklanjut</w:t>
            </w:r>
            <w:proofErr w:type="spellEnd"/>
            <w:r>
              <w:rPr>
                <w:rFonts w:ascii="Cambria" w:hAnsi="Cambria" w:cs="Meiryo U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Meiryo UI"/>
                <w:color w:val="000000"/>
              </w:rPr>
              <w:t>secara</w:t>
            </w:r>
            <w:proofErr w:type="spellEnd"/>
            <w:r>
              <w:rPr>
                <w:rFonts w:ascii="Cambria" w:hAnsi="Cambria" w:cs="Meiryo U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Meiryo UI"/>
                <w:color w:val="000000"/>
              </w:rPr>
              <w:t>berkala</w:t>
            </w:r>
            <w:proofErr w:type="spellEnd"/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BD1F365" w14:textId="58797191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733BF8" w14:textId="4606A064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FD03723" w14:textId="0743F892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1E033B3" w14:textId="55A39D27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12C343E" w14:textId="00D0D024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DCFCAD" w14:textId="65CDA8ED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</w:tr>
      <w:tr w:rsidR="00577CEE" w:rsidRPr="008426CE" w14:paraId="5F71FC30" w14:textId="77777777" w:rsidTr="006B56B1">
        <w:trPr>
          <w:trHeight w:val="315"/>
          <w:jc w:val="center"/>
        </w:trPr>
        <w:tc>
          <w:tcPr>
            <w:tcW w:w="1188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42CA2E5" w14:textId="6C3F305A" w:rsidR="00577CEE" w:rsidRPr="00577CEE" w:rsidRDefault="00577CEE" w:rsidP="00577CEE">
            <w:pPr>
              <w:spacing w:after="0"/>
              <w:rPr>
                <w:rFonts w:ascii="Cambria" w:hAnsi="Cambria" w:cs="Calibri"/>
                <w:b/>
                <w:bCs/>
                <w:color w:val="000000"/>
              </w:rPr>
            </w:pPr>
            <w:proofErr w:type="spellStart"/>
            <w:r w:rsidRPr="00577CEE">
              <w:rPr>
                <w:rFonts w:ascii="Cambria" w:hAnsi="Cambria" w:cs="Calibri"/>
                <w:b/>
                <w:bCs/>
                <w:color w:val="000000"/>
              </w:rPr>
              <w:t>Kegiatan</w:t>
            </w:r>
            <w:proofErr w:type="spellEnd"/>
            <w:r w:rsidRPr="00577CEE">
              <w:rPr>
                <w:rFonts w:ascii="Cambria" w:hAnsi="Cambria" w:cs="Calibri"/>
                <w:b/>
                <w:bCs/>
                <w:color w:val="000000"/>
              </w:rPr>
              <w:t xml:space="preserve"> 15: Mutu Layanan Mahasiswa</w:t>
            </w:r>
          </w:p>
        </w:tc>
      </w:tr>
      <w:tr w:rsidR="00577CEE" w:rsidRPr="008426CE" w14:paraId="6042EC64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2E4A4D7" w14:textId="1532DBD9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94990F" w14:textId="5B28BFAA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IKU.4.15.01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7C09CD4" w14:textId="454DC090" w:rsidR="00577CEE" w:rsidRDefault="00577CEE" w:rsidP="00C0277D">
            <w:pPr>
              <w:spacing w:after="0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 xml:space="preserve">UPPS </w:t>
            </w:r>
            <w:proofErr w:type="spellStart"/>
            <w:r>
              <w:rPr>
                <w:rFonts w:ascii="Cambria" w:hAnsi="Cambria" w:cs="Calibri"/>
                <w:color w:val="000000"/>
              </w:rPr>
              <w:t>melakukan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upaya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peningkatan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animo </w:t>
            </w:r>
            <w:proofErr w:type="spellStart"/>
            <w:r>
              <w:rPr>
                <w:rFonts w:ascii="Cambria" w:hAnsi="Cambria" w:cs="Calibri"/>
                <w:color w:val="000000"/>
              </w:rPr>
              <w:t>calon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bukti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keberhasilannya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memenuhi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4 </w:t>
            </w:r>
            <w:proofErr w:type="spellStart"/>
            <w:r>
              <w:rPr>
                <w:rFonts w:ascii="Cambria" w:hAnsi="Cambria" w:cs="Calibri"/>
                <w:color w:val="000000"/>
              </w:rPr>
              <w:t>aspek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: </w:t>
            </w:r>
            <w:r>
              <w:rPr>
                <w:rFonts w:ascii="Cambria" w:hAnsi="Cambria" w:cs="Calibri"/>
                <w:color w:val="000000"/>
              </w:rPr>
              <w:br/>
              <w:t xml:space="preserve">1. </w:t>
            </w:r>
            <w:proofErr w:type="spellStart"/>
            <w:r>
              <w:rPr>
                <w:rFonts w:ascii="Cambria" w:hAnsi="Cambria" w:cs="Calibri"/>
                <w:color w:val="000000"/>
              </w:rPr>
              <w:t>Dilaksanakan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setiap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tahun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</w:r>
            <w:r>
              <w:rPr>
                <w:rFonts w:ascii="Cambria" w:hAnsi="Cambria" w:cs="Calibri"/>
                <w:color w:val="000000"/>
              </w:rPr>
              <w:lastRenderedPageBreak/>
              <w:t xml:space="preserve">2. </w:t>
            </w:r>
            <w:proofErr w:type="spellStart"/>
            <w:r>
              <w:rPr>
                <w:rFonts w:ascii="Cambria" w:hAnsi="Cambria" w:cs="Calibri"/>
                <w:color w:val="000000"/>
              </w:rPr>
              <w:t>Dilakukan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monitoring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evaluasi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  <w:t xml:space="preserve">3. Adanya </w:t>
            </w:r>
            <w:proofErr w:type="spellStart"/>
            <w:r>
              <w:rPr>
                <w:rFonts w:ascii="Cambria" w:hAnsi="Cambria" w:cs="Calibri"/>
                <w:color w:val="000000"/>
              </w:rPr>
              <w:t>umpan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balik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  <w:t xml:space="preserve">4. Adanya </w:t>
            </w:r>
            <w:proofErr w:type="spellStart"/>
            <w:r>
              <w:rPr>
                <w:rFonts w:ascii="Cambria" w:hAnsi="Cambria" w:cs="Calibri"/>
                <w:color w:val="000000"/>
              </w:rPr>
              <w:t>tindak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lanjut</w:t>
            </w:r>
            <w:proofErr w:type="spellEnd"/>
            <w:r>
              <w:rPr>
                <w:rFonts w:ascii="Cambria" w:hAnsi="Cambria" w:cs="Calibri"/>
                <w:color w:val="000000"/>
              </w:rPr>
              <w:t>.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34D5CB0" w14:textId="52E12C0D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lastRenderedPageBreak/>
              <w:t>Aspek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E9A674" w14:textId="2363E377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3A373CD" w14:textId="4A19FF8E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09E5A24" w14:textId="626DD4AF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5F4C250" w14:textId="2A851F35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9CF497C" w14:textId="500B01BB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</w:tr>
      <w:tr w:rsidR="00577CEE" w:rsidRPr="008426CE" w14:paraId="06CE3E99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33576BF" w14:textId="514E35BB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51957D2" w14:textId="407015C2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IKU.4.15.02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4B1CB5" w14:textId="26FF909D" w:rsidR="00577CEE" w:rsidRDefault="00577CEE" w:rsidP="00577CEE">
            <w:pPr>
              <w:spacing w:after="0"/>
              <w:jc w:val="both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Rasio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pendaftar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terhadap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pendaftar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lulus </w:t>
            </w:r>
            <w:proofErr w:type="spellStart"/>
            <w:r>
              <w:rPr>
                <w:rFonts w:ascii="Cambria" w:hAnsi="Cambria" w:cs="Calibri"/>
                <w:color w:val="000000"/>
              </w:rPr>
              <w:t>seleksi</w:t>
            </w:r>
            <w:proofErr w:type="spellEnd"/>
            <w:r>
              <w:rPr>
                <w:rFonts w:ascii="Cambria" w:hAnsi="Cambria" w:cs="Calibri"/>
                <w:color w:val="000000"/>
              </w:rPr>
              <w:t>.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4992AB1" w14:textId="355BA869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Rasio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078119" w14:textId="185881AA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1F069C8" w14:textId="16730F1B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17055C" w14:textId="57174910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1355CE3" w14:textId="335AC4E1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739285D" w14:textId="3C3FABF4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</w:tr>
      <w:tr w:rsidR="00577CEE" w:rsidRPr="008426CE" w14:paraId="7417A61A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4419A6" w14:textId="71B47CAA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C98B346" w14:textId="341F7B79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IKU.4.15.03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9224039" w14:textId="36D09238" w:rsidR="00577CEE" w:rsidRDefault="00577CEE" w:rsidP="00577CEE">
            <w:pPr>
              <w:spacing w:after="0"/>
              <w:jc w:val="both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mendaftar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ulang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terhadap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pendaftar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lulus </w:t>
            </w:r>
            <w:proofErr w:type="spellStart"/>
            <w:r>
              <w:rPr>
                <w:rFonts w:ascii="Cambria" w:hAnsi="Cambria" w:cs="Calibri"/>
                <w:color w:val="000000"/>
              </w:rPr>
              <w:t>seleksi</w:t>
            </w:r>
            <w:proofErr w:type="spellEnd"/>
            <w:r>
              <w:rPr>
                <w:rFonts w:ascii="Cambria" w:hAnsi="Cambria" w:cs="Calibri"/>
                <w:color w:val="000000"/>
              </w:rPr>
              <w:t>.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206A29A" w14:textId="7A865032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98A3E4" w14:textId="0DBF96E9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D459A4" w14:textId="0A0D2F28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A7FAD24" w14:textId="36D6C216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F21F945" w14:textId="67E09471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564B8F0" w14:textId="2DAB93B6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95</w:t>
            </w:r>
          </w:p>
        </w:tc>
      </w:tr>
      <w:tr w:rsidR="00577CEE" w:rsidRPr="008426CE" w14:paraId="6C7B9A43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A4C2842" w14:textId="2A4E6CBC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B14CB5" w14:textId="1DAE23F1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IKU.4.15.04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AD8A8B3" w14:textId="3CA59E81" w:rsidR="00577CEE" w:rsidRDefault="00577CEE" w:rsidP="00577CEE">
            <w:pPr>
              <w:spacing w:after="0"/>
              <w:jc w:val="both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asing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terhadap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seluruh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Mahasiswa. 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4CCB8EA" w14:textId="38BE9F6B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CDEB356" w14:textId="03F69C93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&lt;10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92CB46" w14:textId="26E15892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&lt;10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88D1EE3" w14:textId="2E0F901D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&lt;10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E6B7DE" w14:textId="26186F6B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&lt;10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6288B7A" w14:textId="12772F45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&lt;10</w:t>
            </w:r>
          </w:p>
        </w:tc>
      </w:tr>
      <w:tr w:rsidR="00577CEE" w:rsidRPr="008426CE" w14:paraId="7A4DB8CB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B7CF277" w14:textId="015D23EA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6E9971" w14:textId="6D37842C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IKU.4.15.05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5017890" w14:textId="05D686B9" w:rsidR="00577CEE" w:rsidRDefault="00577CEE" w:rsidP="00577CEE">
            <w:pPr>
              <w:spacing w:after="0"/>
              <w:jc w:val="both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Rasio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total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baru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pada TS </w:t>
            </w:r>
            <w:proofErr w:type="spellStart"/>
            <w:r>
              <w:rPr>
                <w:rFonts w:ascii="Cambria" w:hAnsi="Cambria" w:cs="Calibri"/>
                <w:color w:val="000000"/>
              </w:rPr>
              <w:t>terhadap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total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>.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47B1789" w14:textId="11FB1418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Rasio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142B9EA" w14:textId="683E88A0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&gt;0,2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7E30300" w14:textId="420C4CE6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&gt;0,2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AF6EB4B" w14:textId="6CEEE72C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&gt;0,2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DAD835A" w14:textId="24277819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&gt;0,2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494C4C6" w14:textId="19372D54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&gt;0,2</w:t>
            </w:r>
          </w:p>
        </w:tc>
      </w:tr>
      <w:tr w:rsidR="00577CEE" w:rsidRPr="008426CE" w14:paraId="0893DC5C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2B72DEC" w14:textId="74D2A59C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69790C" w14:textId="5028576B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IKU.4.15.06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15591AF" w14:textId="36AE868D" w:rsidR="00577CEE" w:rsidRDefault="00577CEE" w:rsidP="00577CEE">
            <w:pPr>
              <w:spacing w:after="0"/>
              <w:jc w:val="both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 xml:space="preserve">Upaya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dilakukan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UPPS </w:t>
            </w:r>
            <w:proofErr w:type="spellStart"/>
            <w:r>
              <w:rPr>
                <w:rFonts w:ascii="Cambria" w:hAnsi="Cambria" w:cs="Calibri"/>
                <w:color w:val="000000"/>
              </w:rPr>
              <w:t>untuk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mengidentifikasi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potensi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kemampuan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mencapai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capaian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pembelajaran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memenuhi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aspek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sbb</w:t>
            </w:r>
            <w:proofErr w:type="spellEnd"/>
            <w:r>
              <w:rPr>
                <w:rFonts w:ascii="Cambria" w:hAnsi="Cambria" w:cs="Calibri"/>
                <w:color w:val="000000"/>
              </w:rPr>
              <w:t>:</w:t>
            </w:r>
            <w:r>
              <w:rPr>
                <w:rFonts w:ascii="Cambria" w:hAnsi="Cambria" w:cs="Calibri"/>
                <w:color w:val="000000"/>
              </w:rPr>
              <w:br/>
              <w:t xml:space="preserve">1. </w:t>
            </w:r>
            <w:proofErr w:type="spellStart"/>
            <w:r>
              <w:rPr>
                <w:rFonts w:ascii="Cambria" w:hAnsi="Cambria" w:cs="Calibri"/>
                <w:color w:val="000000"/>
              </w:rPr>
              <w:t>Memiliki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metode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rekrutmen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  <w:t xml:space="preserve">2. </w:t>
            </w:r>
            <w:proofErr w:type="spellStart"/>
            <w:r>
              <w:rPr>
                <w:rFonts w:ascii="Cambria" w:hAnsi="Cambria" w:cs="Calibri"/>
                <w:color w:val="000000"/>
              </w:rPr>
              <w:t>Mengembangkan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sistem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layanan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informasi</w:t>
            </w:r>
            <w:proofErr w:type="spellEnd"/>
            <w:r>
              <w:rPr>
                <w:rFonts w:ascii="Cambria" w:hAnsi="Cambria" w:cs="Calibri"/>
                <w:color w:val="000000"/>
              </w:rPr>
              <w:t>.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AC2B59F" w14:textId="606CB187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ABE86CD" w14:textId="44E36DDF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A4651D9" w14:textId="63FAD814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6BEB079" w14:textId="29406FD4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C84E61B" w14:textId="280ED575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7C4C9C" w14:textId="5C1FC13E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</w:tr>
      <w:tr w:rsidR="00577CEE" w:rsidRPr="008426CE" w14:paraId="72CEA8E8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B79672D" w14:textId="49455C43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B77F433" w14:textId="04F15008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IKU.4.15.09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E033F9" w14:textId="389806A4" w:rsidR="00577CEE" w:rsidRDefault="00577CEE" w:rsidP="00577CEE">
            <w:pPr>
              <w:spacing w:after="0"/>
              <w:jc w:val="both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 xml:space="preserve">Hasil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pengukuran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kepuasan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terhadap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proses </w:t>
            </w:r>
            <w:proofErr w:type="spellStart"/>
            <w:r>
              <w:rPr>
                <w:rFonts w:ascii="Cambria" w:hAnsi="Cambria" w:cs="Calibri"/>
                <w:color w:val="000000"/>
              </w:rPr>
              <w:t>pendidikan</w:t>
            </w:r>
            <w:proofErr w:type="spellEnd"/>
            <w:r>
              <w:rPr>
                <w:rFonts w:ascii="Cambria" w:hAnsi="Cambria" w:cs="Calibri"/>
                <w:color w:val="000000"/>
              </w:rPr>
              <w:t>.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B36C393" w14:textId="3B43A336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Survei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EF9E2CC" w14:textId="2CD91C18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37EAAD0" w14:textId="20179784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6BCD65" w14:textId="441C71C7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BB381BE" w14:textId="1245BC6F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0853EFF" w14:textId="185A9956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</w:tr>
      <w:tr w:rsidR="00577CEE" w:rsidRPr="008426CE" w14:paraId="136F6FCD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A3E4E9E" w14:textId="66B935C2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35AC170" w14:textId="6A50322F" w:rsidR="00577CEE" w:rsidRDefault="00577CEE" w:rsidP="00F81247">
            <w:pPr>
              <w:spacing w:after="0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IKU.4.15.10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BBBCED0" w14:textId="21A225B2" w:rsidR="00577CEE" w:rsidRDefault="00577CEE" w:rsidP="00F81247">
            <w:pPr>
              <w:spacing w:after="0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 xml:space="preserve">Akses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mutu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layanan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bidang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penalaran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proofErr w:type="spellStart"/>
            <w:r>
              <w:rPr>
                <w:rFonts w:ascii="Cambria" w:hAnsi="Cambria" w:cs="Calibri"/>
                <w:color w:val="000000"/>
              </w:rPr>
              <w:t>minat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bakat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proofErr w:type="spellStart"/>
            <w:r>
              <w:rPr>
                <w:rFonts w:ascii="Cambria" w:hAnsi="Cambria" w:cs="Calibri"/>
                <w:color w:val="000000"/>
              </w:rPr>
              <w:t>kesehatan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proofErr w:type="spellStart"/>
            <w:r>
              <w:rPr>
                <w:rFonts w:ascii="Cambria" w:hAnsi="Cambria" w:cs="Calibri"/>
                <w:color w:val="000000"/>
              </w:rPr>
              <w:t>beasiswa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</w:t>
            </w:r>
            <w:proofErr w:type="spellStart"/>
            <w:r>
              <w:rPr>
                <w:rFonts w:ascii="Cambria" w:hAnsi="Cambria" w:cs="Calibri"/>
                <w:color w:val="000000"/>
              </w:rPr>
              <w:t>bimbingan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,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konseling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serta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asrama pada UPPS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memenuhi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aspek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berikut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: </w:t>
            </w:r>
            <w:r>
              <w:rPr>
                <w:rFonts w:ascii="Cambria" w:hAnsi="Cambria" w:cs="Calibri"/>
                <w:color w:val="000000"/>
              </w:rPr>
              <w:br/>
              <w:t xml:space="preserve">1. </w:t>
            </w:r>
            <w:proofErr w:type="spellStart"/>
            <w:r>
              <w:rPr>
                <w:rFonts w:ascii="Cambria" w:hAnsi="Cambria" w:cs="Calibri"/>
                <w:color w:val="000000"/>
              </w:rPr>
              <w:t>Pelaksanaan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  <w:t xml:space="preserve">2. </w:t>
            </w:r>
            <w:proofErr w:type="spellStart"/>
            <w:r>
              <w:rPr>
                <w:rFonts w:ascii="Cambria" w:hAnsi="Cambria" w:cs="Calibri"/>
                <w:color w:val="000000"/>
              </w:rPr>
              <w:t>Dilakukan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monitoring </w:t>
            </w:r>
            <w:proofErr w:type="spellStart"/>
            <w:r>
              <w:rPr>
                <w:rFonts w:ascii="Cambria" w:hAnsi="Cambria" w:cs="Calibri"/>
                <w:color w:val="000000"/>
              </w:rPr>
              <w:t>evaluasi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terhadap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hasil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  <w:t xml:space="preserve">3. </w:t>
            </w:r>
            <w:proofErr w:type="spellStart"/>
            <w:r>
              <w:rPr>
                <w:rFonts w:ascii="Cambria" w:hAnsi="Cambria" w:cs="Calibri"/>
                <w:color w:val="000000"/>
              </w:rPr>
              <w:t>Terdapat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umpan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balik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  <w:t xml:space="preserve">4. </w:t>
            </w:r>
            <w:proofErr w:type="spellStart"/>
            <w:r>
              <w:rPr>
                <w:rFonts w:ascii="Cambria" w:hAnsi="Cambria" w:cs="Calibri"/>
                <w:color w:val="000000"/>
              </w:rPr>
              <w:t>Dilakukan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tindak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lanjut</w:t>
            </w:r>
            <w:proofErr w:type="spellEnd"/>
            <w:r>
              <w:rPr>
                <w:rFonts w:ascii="Cambria" w:hAnsi="Cambria" w:cs="Calibri"/>
                <w:color w:val="000000"/>
              </w:rPr>
              <w:t>.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EF9D555" w14:textId="648CD15D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79FA91" w14:textId="0948C35E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8E5A9A" w14:textId="477B93D0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369C31" w14:textId="6AE261E9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112B9E6" w14:textId="09D30F33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728BF1" w14:textId="00FACC35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</w:tr>
      <w:tr w:rsidR="00577CEE" w:rsidRPr="008426CE" w14:paraId="3F7C4796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520B762" w14:textId="3078B4F8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lastRenderedPageBreak/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327EF03" w14:textId="21C34BEA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IKU.4.15.11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0919B5" w14:textId="5C44095D" w:rsidR="00577CEE" w:rsidRDefault="00577CEE" w:rsidP="00C0277D">
            <w:pPr>
              <w:spacing w:after="0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Ketersediaan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mutu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layanan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kemahasiswaan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. (IKU) UPPS </w:t>
            </w:r>
            <w:proofErr w:type="spellStart"/>
            <w:r>
              <w:rPr>
                <w:rFonts w:ascii="Cambria" w:hAnsi="Cambria" w:cs="Calibri"/>
                <w:color w:val="000000"/>
              </w:rPr>
              <w:t>menyediakan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layanan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kemahasiswaan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dalam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bentuk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: </w:t>
            </w:r>
            <w:r>
              <w:rPr>
                <w:rFonts w:ascii="Cambria" w:hAnsi="Cambria" w:cs="Calibri"/>
                <w:color w:val="000000"/>
              </w:rPr>
              <w:br/>
              <w:t xml:space="preserve">1. </w:t>
            </w:r>
            <w:proofErr w:type="spellStart"/>
            <w:r>
              <w:rPr>
                <w:rFonts w:ascii="Cambria" w:hAnsi="Cambria" w:cs="Calibri"/>
                <w:color w:val="000000"/>
              </w:rPr>
              <w:t>Pembinaan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pengembangan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minat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bakat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  <w:t xml:space="preserve">2. </w:t>
            </w:r>
            <w:proofErr w:type="spellStart"/>
            <w:r>
              <w:rPr>
                <w:rFonts w:ascii="Cambria" w:hAnsi="Cambria" w:cs="Calibri"/>
                <w:color w:val="000000"/>
              </w:rPr>
              <w:t>Peningkatan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kesejahteraan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  <w:t xml:space="preserve">3. </w:t>
            </w:r>
            <w:proofErr w:type="spellStart"/>
            <w:r>
              <w:rPr>
                <w:rFonts w:ascii="Cambria" w:hAnsi="Cambria" w:cs="Calibri"/>
                <w:color w:val="000000"/>
              </w:rPr>
              <w:t>Penyuluhan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karir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r>
              <w:rPr>
                <w:rFonts w:ascii="Cambria" w:hAnsi="Cambria" w:cs="Calibri"/>
                <w:color w:val="000000"/>
              </w:rPr>
              <w:br/>
              <w:t xml:space="preserve">4. </w:t>
            </w:r>
            <w:proofErr w:type="spellStart"/>
            <w:r>
              <w:rPr>
                <w:rFonts w:ascii="Cambria" w:hAnsi="Cambria" w:cs="Calibri"/>
                <w:color w:val="000000"/>
              </w:rPr>
              <w:t>Bimbingan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kewirausahaan</w:t>
            </w:r>
            <w:proofErr w:type="spellEnd"/>
            <w:r>
              <w:rPr>
                <w:rFonts w:ascii="Cambria" w:hAnsi="Cambria" w:cs="Calibri"/>
                <w:color w:val="000000"/>
              </w:rPr>
              <w:t>.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2C29DD" w14:textId="39282391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Layanan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4EFFE4" w14:textId="53E94DB0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BBAA5E" w14:textId="385634E0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E839823" w14:textId="5E374A58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705534" w14:textId="0A2BEB10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581613E" w14:textId="51E5772A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</w:tr>
      <w:tr w:rsidR="00577CEE" w:rsidRPr="008426CE" w14:paraId="6349CA2E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DD32AF3" w14:textId="6B19627E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9235D81" w14:textId="47E46C9E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IKU.4.15.12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CC704AA" w14:textId="2127B228" w:rsidR="00577CEE" w:rsidRDefault="00577CEE" w:rsidP="00C0277D">
            <w:pPr>
              <w:spacing w:after="0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 xml:space="preserve">Audit internal </w:t>
            </w:r>
            <w:proofErr w:type="spellStart"/>
            <w:r>
              <w:rPr>
                <w:rFonts w:ascii="Cambria" w:hAnsi="Cambria" w:cs="Calibri"/>
                <w:color w:val="000000"/>
              </w:rPr>
              <w:t>terhadap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sistem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seleksi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dan </w:t>
            </w:r>
            <w:proofErr w:type="spellStart"/>
            <w:r>
              <w:rPr>
                <w:rFonts w:ascii="Cambria" w:hAnsi="Cambria" w:cs="Calibri"/>
                <w:color w:val="000000"/>
              </w:rPr>
              <w:t>layanan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pada UPPS.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0ACFB1" w14:textId="0AEA6A52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Audit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BCE7C5C" w14:textId="5DFD91B2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B85C511" w14:textId="63CB458F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5E5E988" w14:textId="08386E5F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03CBD68" w14:textId="77EEE9CE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53AFEB2" w14:textId="238C85FD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</w:tr>
      <w:tr w:rsidR="00577CEE" w:rsidRPr="008426CE" w14:paraId="7F9A6904" w14:textId="77777777" w:rsidTr="006B56B1">
        <w:trPr>
          <w:trHeight w:val="315"/>
          <w:jc w:val="center"/>
        </w:trPr>
        <w:tc>
          <w:tcPr>
            <w:tcW w:w="1188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D69EE3" w14:textId="5340F9B9" w:rsidR="00577CEE" w:rsidRPr="00577CEE" w:rsidRDefault="00577CEE" w:rsidP="00577CEE">
            <w:pPr>
              <w:spacing w:after="0"/>
              <w:rPr>
                <w:rFonts w:ascii="Cambria" w:hAnsi="Cambria" w:cs="Calibri"/>
                <w:b/>
                <w:bCs/>
                <w:color w:val="000000"/>
              </w:rPr>
            </w:pPr>
            <w:proofErr w:type="spellStart"/>
            <w:r w:rsidRPr="00577CEE">
              <w:rPr>
                <w:rFonts w:ascii="Cambria" w:hAnsi="Cambria" w:cs="Calibri"/>
                <w:b/>
                <w:bCs/>
                <w:color w:val="000000"/>
              </w:rPr>
              <w:t>Kegiatan</w:t>
            </w:r>
            <w:proofErr w:type="spellEnd"/>
            <w:r w:rsidRPr="00577CEE">
              <w:rPr>
                <w:rFonts w:ascii="Cambria" w:hAnsi="Cambria" w:cs="Calibri"/>
                <w:b/>
                <w:bCs/>
                <w:color w:val="000000"/>
              </w:rPr>
              <w:t xml:space="preserve"> 16: </w:t>
            </w:r>
            <w:proofErr w:type="spellStart"/>
            <w:r w:rsidRPr="00577CEE">
              <w:rPr>
                <w:rFonts w:ascii="Cambria" w:hAnsi="Cambria" w:cs="Calibri"/>
                <w:b/>
                <w:bCs/>
                <w:color w:val="000000"/>
              </w:rPr>
              <w:t>Peningkatan</w:t>
            </w:r>
            <w:proofErr w:type="spellEnd"/>
            <w:r w:rsidRPr="00577CEE">
              <w:rPr>
                <w:rFonts w:ascii="Cambria" w:hAnsi="Cambria" w:cs="Calibri"/>
                <w:b/>
                <w:bCs/>
                <w:color w:val="000000"/>
              </w:rPr>
              <w:t xml:space="preserve"> Mutu SDM</w:t>
            </w:r>
          </w:p>
        </w:tc>
      </w:tr>
      <w:tr w:rsidR="00577CEE" w:rsidRPr="008426CE" w14:paraId="7444BE19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1BBB6B6" w14:textId="0D1001B8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95D527C" w14:textId="3A1EAD36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IKU.4.16.01</w:t>
            </w:r>
          </w:p>
        </w:tc>
        <w:tc>
          <w:tcPr>
            <w:tcW w:w="5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C324E3E" w14:textId="45E7C164" w:rsidR="00577CEE" w:rsidRDefault="00577CEE" w:rsidP="00577CEE">
            <w:pPr>
              <w:spacing w:after="0"/>
              <w:jc w:val="both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Rasio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tetap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memenuhi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persyaratan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terhadap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program </w:t>
            </w:r>
            <w:proofErr w:type="spellStart"/>
            <w:r>
              <w:rPr>
                <w:rFonts w:ascii="Cambria" w:hAnsi="Cambria" w:cs="Calibri"/>
                <w:color w:val="000000"/>
              </w:rPr>
              <w:t>studi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. 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F06948" w14:textId="66F2EBD2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Rasio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203B0F2" w14:textId="104DD6F8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&gt;12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2A7F9D4" w14:textId="153CAF5A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&gt;12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27E4B1" w14:textId="541FDF91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&gt;12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27D0BA4" w14:textId="65D0AFA4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&gt;12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3487A6" w14:textId="11EF0AFC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&gt;12</w:t>
            </w:r>
          </w:p>
        </w:tc>
      </w:tr>
      <w:tr w:rsidR="00577CEE" w:rsidRPr="008426CE" w14:paraId="7017976F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C3DBA46" w14:textId="1A852850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1FC634" w14:textId="01683279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IKU.4.16.02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9038A43" w14:textId="15650248" w:rsidR="00577CEE" w:rsidRDefault="00577CEE" w:rsidP="00577CEE">
            <w:pPr>
              <w:spacing w:after="0"/>
              <w:jc w:val="both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tetap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UPPS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jabatan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Asisten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Ahli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DC1037" w14:textId="5F155215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67130D" w14:textId="4FFAD15F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D52CA58" w14:textId="643F14A8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C2945AC" w14:textId="6308677E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6297B3" w14:textId="54772D48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627B0E" w14:textId="7B10FB32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100</w:t>
            </w:r>
          </w:p>
        </w:tc>
      </w:tr>
      <w:tr w:rsidR="00577CEE" w:rsidRPr="008426CE" w14:paraId="0B8F4B18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41964E0" w14:textId="55819769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D3FC069" w14:textId="679A86DC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IKU.4.16.03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C57095" w14:textId="2E349F75" w:rsidR="00577CEE" w:rsidRDefault="00577CEE" w:rsidP="00577CEE">
            <w:pPr>
              <w:spacing w:after="0"/>
              <w:jc w:val="both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tetap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UPPS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jabatan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Lektor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E7CE875" w14:textId="33D616CF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8EEB2A9" w14:textId="3735CBBB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48D549" w14:textId="25D5982E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D2B2DD5" w14:textId="0E3BEEFC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C8A15D4" w14:textId="2C4BFDF5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8742A80" w14:textId="7A5A739F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20</w:t>
            </w:r>
          </w:p>
        </w:tc>
      </w:tr>
      <w:tr w:rsidR="00577CEE" w:rsidRPr="008426CE" w14:paraId="6A4D4A21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526453" w14:textId="7B128FDF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0DF9E37" w14:textId="12265A9F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IKU.4.16.04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DC58A8E" w14:textId="646F3BEF" w:rsidR="00577CEE" w:rsidRDefault="00577CEE" w:rsidP="00577CEE">
            <w:pPr>
              <w:spacing w:after="0"/>
              <w:jc w:val="both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tetap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UPPS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jabatan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Lektor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Kepala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(LK)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E615CF9" w14:textId="1A5B262E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38B22B" w14:textId="35D46AD5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2180340" w14:textId="31134918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E4169D1" w14:textId="4BE7DDC8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E856047" w14:textId="1934271D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DCB461B" w14:textId="00CD34C4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</w:tr>
      <w:tr w:rsidR="00577CEE" w:rsidRPr="008426CE" w14:paraId="3ED80425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221C967" w14:textId="5B6E03A4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5384018" w14:textId="268E8C83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IKU.4.16.05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9FFC417" w14:textId="45B14C0A" w:rsidR="00577CEE" w:rsidRDefault="00577CEE" w:rsidP="00577CEE">
            <w:pPr>
              <w:spacing w:after="0"/>
              <w:jc w:val="both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Dosen Tetap UPPS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berpendidikan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S-3 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128B5D" w14:textId="3DBEFC4A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791C91" w14:textId="62E188DC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F49BFD8" w14:textId="014C41EF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B517ACB" w14:textId="658A116A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FE06F80" w14:textId="7CCAF40F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224C5C" w14:textId="1101E5FA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5</w:t>
            </w:r>
          </w:p>
        </w:tc>
      </w:tr>
      <w:tr w:rsidR="00577CEE" w:rsidRPr="008426CE" w14:paraId="1B39BB78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23C50E" w14:textId="10E06B7C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4B6221" w14:textId="0C88285A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IKU.4.16.06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2008719" w14:textId="5E80AFED" w:rsidR="00577CEE" w:rsidRDefault="00577CEE" w:rsidP="00577CEE">
            <w:pPr>
              <w:spacing w:after="0"/>
              <w:jc w:val="both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Dosen Tetap UPPS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memiliki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Sertifikat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Pendidik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Profesional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4B9CBB" w14:textId="09EA0FE3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4C872D3" w14:textId="73702372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E9C7AC" w14:textId="300CBE28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9DBBBF" w14:textId="73E7D42D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3852F2" w14:textId="1FC3C5C6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4D2EF79" w14:textId="3487077C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30</w:t>
            </w:r>
          </w:p>
        </w:tc>
      </w:tr>
      <w:tr w:rsidR="00577CEE" w:rsidRPr="008426CE" w14:paraId="02050CEE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0D99B27" w14:textId="3B36EF9F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21CF42" w14:textId="45937CDB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IKU.4.16.07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18D146" w14:textId="4629AC15" w:rsidR="00577CEE" w:rsidRDefault="00577CEE" w:rsidP="00577CEE">
            <w:pPr>
              <w:spacing w:after="0"/>
              <w:jc w:val="both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Rasio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mahasiswa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terhadap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bidang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keahliannya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sesuai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Program Studi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E212A0B" w14:textId="47BB8941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Rasio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956CA00" w14:textId="008D6479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01:23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905251" w14:textId="4B5431F9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01:23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8B2D1FA" w14:textId="780E0A40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01:23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F2E5AE1" w14:textId="4DAC3B06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01:23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0615BA2" w14:textId="63614618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01:23</w:t>
            </w:r>
          </w:p>
        </w:tc>
      </w:tr>
      <w:tr w:rsidR="00577CEE" w:rsidRPr="008426CE" w14:paraId="6BDBE9FA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6CDA6FC" w14:textId="25CAFCA8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A8BBE94" w14:textId="774B8F1F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IKU.4.16.08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E1B2AFB" w14:textId="28BE8D27" w:rsidR="00577CEE" w:rsidRDefault="00577CEE" w:rsidP="00577CEE">
            <w:pPr>
              <w:spacing w:after="0"/>
              <w:jc w:val="both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 xml:space="preserve">Rata-rata </w:t>
            </w:r>
            <w:proofErr w:type="spellStart"/>
            <w:r>
              <w:rPr>
                <w:rFonts w:ascii="Cambria" w:hAnsi="Cambria" w:cs="Calibri"/>
                <w:color w:val="000000"/>
              </w:rPr>
              <w:t>beban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per semester 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34C9249" w14:textId="3139D26F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B94CFB6" w14:textId="124AA7D2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6F1671D" w14:textId="5514DF4E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60D8FE3" w14:textId="1CC7A022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55D4D3" w14:textId="3157084D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D288EF" w14:textId="72E6448A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12</w:t>
            </w:r>
          </w:p>
        </w:tc>
      </w:tr>
      <w:tr w:rsidR="00577CEE" w:rsidRPr="008426CE" w14:paraId="04414FBF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8F60EF6" w14:textId="06E068C8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2A8D166" w14:textId="6A2083DD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IKU.4.16.09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17634AF" w14:textId="7C6FB2DD" w:rsidR="00577CEE" w:rsidRDefault="00577CEE" w:rsidP="00577CEE">
            <w:pPr>
              <w:spacing w:after="0"/>
              <w:jc w:val="both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Kegiatan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tetap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bidang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keahliannya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sesuai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dengan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program </w:t>
            </w:r>
            <w:proofErr w:type="spellStart"/>
            <w:r>
              <w:rPr>
                <w:rFonts w:ascii="Cambria" w:hAnsi="Cambria" w:cs="Calibri"/>
                <w:color w:val="000000"/>
              </w:rPr>
              <w:t>studi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dalam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seminar </w:t>
            </w:r>
            <w:proofErr w:type="spellStart"/>
            <w:r>
              <w:rPr>
                <w:rFonts w:ascii="Cambria" w:hAnsi="Cambria" w:cs="Calibri"/>
                <w:color w:val="000000"/>
              </w:rPr>
              <w:t>ilmiah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/ </w:t>
            </w:r>
            <w:proofErr w:type="spellStart"/>
            <w:r>
              <w:rPr>
                <w:rFonts w:ascii="Cambria" w:hAnsi="Cambria" w:cs="Calibri"/>
                <w:color w:val="000000"/>
              </w:rPr>
              <w:t>lokakarya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/ </w:t>
            </w:r>
            <w:proofErr w:type="spellStart"/>
            <w:r>
              <w:rPr>
                <w:rFonts w:ascii="Cambria" w:hAnsi="Cambria" w:cs="Calibri"/>
                <w:color w:val="000000"/>
              </w:rPr>
              <w:lastRenderedPageBreak/>
              <w:t>penataran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/ </w:t>
            </w:r>
            <w:proofErr w:type="spellStart"/>
            <w:r>
              <w:rPr>
                <w:rFonts w:ascii="Cambria" w:hAnsi="Cambria" w:cs="Calibri"/>
                <w:color w:val="000000"/>
              </w:rPr>
              <w:t>pameran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yang </w:t>
            </w:r>
            <w:proofErr w:type="spellStart"/>
            <w:r>
              <w:rPr>
                <w:rFonts w:ascii="Cambria" w:hAnsi="Cambria" w:cs="Calibri"/>
                <w:color w:val="000000"/>
              </w:rPr>
              <w:t>tidak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hanya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melibatkan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PT </w:t>
            </w:r>
            <w:proofErr w:type="spellStart"/>
            <w:r>
              <w:rPr>
                <w:rFonts w:ascii="Cambria" w:hAnsi="Cambria" w:cs="Calibri"/>
                <w:color w:val="000000"/>
              </w:rPr>
              <w:t>sendiri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CFF684" w14:textId="642DB29B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lastRenderedPageBreak/>
              <w:t>Kegiatan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30F0BB" w14:textId="4829DAEB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901A6A" w14:textId="08C057D2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6521E3D" w14:textId="55F5BCB9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5ED9CF" w14:textId="4F55F034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CD6B742" w14:textId="2EECE36B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2</w:t>
            </w:r>
          </w:p>
        </w:tc>
      </w:tr>
      <w:tr w:rsidR="00577CEE" w:rsidRPr="008426CE" w14:paraId="26A62BEA" w14:textId="77777777" w:rsidTr="005C7392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89D1419" w14:textId="50DD4242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D18E863" w14:textId="5343B544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IKU.4.16.10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F97E79E" w14:textId="678DE2FE" w:rsidR="00577CEE" w:rsidRDefault="00577CEE" w:rsidP="00577CEE">
            <w:pPr>
              <w:spacing w:after="0"/>
              <w:jc w:val="both"/>
              <w:rPr>
                <w:rFonts w:ascii="Cambria" w:hAnsi="Cambria" w:cs="Calibri"/>
                <w:color w:val="000000"/>
              </w:rPr>
            </w:pPr>
            <w:proofErr w:type="spellStart"/>
            <w:r>
              <w:rPr>
                <w:rFonts w:ascii="Cambria" w:hAnsi="Cambria" w:cs="Calibri"/>
                <w:color w:val="000000"/>
              </w:rPr>
              <w:t>Persentase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tidak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tetap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terhadap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jumlah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seluruh</w:t>
            </w:r>
            <w:proofErr w:type="spellEnd"/>
            <w:r>
              <w:rPr>
                <w:rFonts w:ascii="Cambria" w:hAnsi="Cambria" w:cs="Calibri"/>
                <w:color w:val="000000"/>
              </w:rPr>
              <w:t xml:space="preserve"> </w:t>
            </w:r>
            <w:proofErr w:type="spellStart"/>
            <w:r>
              <w:rPr>
                <w:rFonts w:ascii="Cambria" w:hAnsi="Cambria" w:cs="Calibri"/>
                <w:color w:val="000000"/>
              </w:rPr>
              <w:t>dosen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19D8771" w14:textId="494A1CB0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61DB3B" w14:textId="3B3B73CA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C2456D4" w14:textId="72D5DCC7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923C82C" w14:textId="1183BAAD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CC332ED" w14:textId="059D4668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857A01" w14:textId="7DA2C929" w:rsidR="00577CEE" w:rsidRDefault="00577CEE" w:rsidP="00577CEE">
            <w:pPr>
              <w:spacing w:after="0"/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10</w:t>
            </w:r>
          </w:p>
        </w:tc>
      </w:tr>
    </w:tbl>
    <w:p w14:paraId="69EFD0D2" w14:textId="77777777" w:rsidR="00B625D5" w:rsidRPr="004054CF" w:rsidRDefault="00B625D5" w:rsidP="00B625D5">
      <w:pPr>
        <w:spacing w:line="276" w:lineRule="auto"/>
        <w:ind w:left="709"/>
        <w:jc w:val="both"/>
        <w:rPr>
          <w:rFonts w:ascii="Meiryo UI" w:eastAsia="Meiryo UI" w:hAnsi="Meiryo UI"/>
          <w:b/>
          <w:sz w:val="24"/>
          <w:szCs w:val="24"/>
          <w:lang w:val="id-ID"/>
        </w:rPr>
        <w:sectPr w:rsidR="00B625D5" w:rsidRPr="004054CF" w:rsidSect="00C6165E">
          <w:footerReference w:type="default" r:id="rId20"/>
          <w:footerReference w:type="first" r:id="rId21"/>
          <w:pgSz w:w="16838" w:h="11906" w:orient="landscape" w:code="9"/>
          <w:pgMar w:top="1077" w:right="1440" w:bottom="1077" w:left="1440" w:header="578" w:footer="431" w:gutter="0"/>
          <w:cols w:space="720"/>
          <w:docGrid w:linePitch="360"/>
        </w:sectPr>
      </w:pPr>
    </w:p>
    <w:p w14:paraId="25E2C630" w14:textId="68AE6BBB" w:rsidR="00ED67A5" w:rsidRPr="00ED67A5" w:rsidRDefault="00ED67A5" w:rsidP="00A07AD0">
      <w:pPr>
        <w:pStyle w:val="DaftarParagraf"/>
        <w:numPr>
          <w:ilvl w:val="0"/>
          <w:numId w:val="1"/>
        </w:numPr>
        <w:spacing w:after="120" w:line="276" w:lineRule="auto"/>
        <w:ind w:left="426"/>
        <w:jc w:val="both"/>
        <w:rPr>
          <w:rFonts w:ascii="Meiryo UI" w:eastAsia="Meiryo UI" w:hAnsi="Meiryo UI"/>
          <w:b/>
          <w:bCs/>
          <w:sz w:val="24"/>
          <w:szCs w:val="24"/>
          <w:lang w:val="id-ID"/>
        </w:rPr>
      </w:pPr>
      <w:r w:rsidRPr="00ED67A5">
        <w:rPr>
          <w:rFonts w:ascii="Meiryo UI" w:eastAsia="Meiryo UI" w:hAnsi="Meiryo UI"/>
          <w:b/>
          <w:bCs/>
          <w:sz w:val="24"/>
          <w:szCs w:val="24"/>
          <w:lang w:val="id-ID"/>
        </w:rPr>
        <w:lastRenderedPageBreak/>
        <w:t>Kerangkan Pendanaan</w:t>
      </w:r>
    </w:p>
    <w:p w14:paraId="07D9F083" w14:textId="77777777" w:rsidR="00ED67A5" w:rsidRPr="00ED67A5" w:rsidRDefault="00ED67A5" w:rsidP="00ED67A5">
      <w:pPr>
        <w:spacing w:after="120" w:line="276" w:lineRule="auto"/>
        <w:ind w:firstLine="709"/>
        <w:jc w:val="both"/>
        <w:rPr>
          <w:rFonts w:ascii="Meiryo UI" w:eastAsia="Meiryo UI" w:hAnsi="Meiryo UI"/>
          <w:sz w:val="24"/>
          <w:szCs w:val="24"/>
          <w:lang w:val="id-ID"/>
        </w:rPr>
      </w:pPr>
      <w:r w:rsidRPr="00ED67A5">
        <w:rPr>
          <w:rFonts w:ascii="Meiryo UI" w:eastAsia="Meiryo UI" w:hAnsi="Meiryo UI"/>
          <w:sz w:val="24"/>
          <w:szCs w:val="24"/>
          <w:lang w:val="id-ID"/>
        </w:rPr>
        <w:t xml:space="preserve">Dalam melaksanakan program-program yang telah dijabarkan </w:t>
      </w:r>
      <w:proofErr w:type="spellStart"/>
      <w:r w:rsidRPr="00ED67A5">
        <w:rPr>
          <w:rFonts w:ascii="Meiryo UI" w:eastAsia="Meiryo UI" w:hAnsi="Meiryo UI"/>
          <w:sz w:val="24"/>
          <w:szCs w:val="24"/>
          <w:lang w:val="id-ID"/>
        </w:rPr>
        <w:t>diatas</w:t>
      </w:r>
      <w:proofErr w:type="spellEnd"/>
      <w:r w:rsidRPr="00ED67A5">
        <w:rPr>
          <w:rFonts w:ascii="Meiryo UI" w:eastAsia="Meiryo UI" w:hAnsi="Meiryo UI"/>
          <w:sz w:val="24"/>
          <w:szCs w:val="24"/>
          <w:lang w:val="id-ID"/>
        </w:rPr>
        <w:t xml:space="preserve">, setiap tahunnya Politeknik Sukabumi melakukan pengelolaan pendanaan yang bersumber dari dana mandiri dan dana eksternal. Dana mandiri berasal dari iuran mahasiswa dan pendapatan dari </w:t>
      </w:r>
      <w:proofErr w:type="spellStart"/>
      <w:r w:rsidRPr="00ED67A5">
        <w:rPr>
          <w:rFonts w:ascii="Meiryo UI" w:eastAsia="Meiryo UI" w:hAnsi="Meiryo UI"/>
          <w:sz w:val="24"/>
          <w:szCs w:val="24"/>
          <w:lang w:val="id-ID"/>
        </w:rPr>
        <w:t>ikubator</w:t>
      </w:r>
      <w:proofErr w:type="spellEnd"/>
      <w:r w:rsidRPr="00ED67A5">
        <w:rPr>
          <w:rFonts w:ascii="Meiryo UI" w:eastAsia="Meiryo UI" w:hAnsi="Meiryo UI"/>
          <w:sz w:val="24"/>
          <w:szCs w:val="24"/>
          <w:lang w:val="id-ID"/>
        </w:rPr>
        <w:t xml:space="preserve"> bisnis yang dikelola oleh institusi dan </w:t>
      </w:r>
      <w:proofErr w:type="spellStart"/>
      <w:r w:rsidRPr="00ED67A5">
        <w:rPr>
          <w:rFonts w:ascii="Meiryo UI" w:eastAsia="Meiryo UI" w:hAnsi="Meiryo UI"/>
          <w:sz w:val="24"/>
          <w:szCs w:val="24"/>
          <w:lang w:val="id-ID"/>
        </w:rPr>
        <w:t>prodi</w:t>
      </w:r>
      <w:proofErr w:type="spellEnd"/>
      <w:r w:rsidRPr="00ED67A5">
        <w:rPr>
          <w:rFonts w:ascii="Meiryo UI" w:eastAsia="Meiryo UI" w:hAnsi="Meiryo UI"/>
          <w:sz w:val="24"/>
          <w:szCs w:val="24"/>
          <w:lang w:val="id-ID"/>
        </w:rPr>
        <w:t>. Sedangkan dana eksternal merupakan dana yang berasal dari pihak luar seperti hibah, CSR, dan dana-dana lainnya.</w:t>
      </w:r>
    </w:p>
    <w:p w14:paraId="0B9245F3" w14:textId="4EEC9998" w:rsidR="00B625D5" w:rsidRDefault="00ED67A5" w:rsidP="00ED67A5">
      <w:pPr>
        <w:spacing w:after="120" w:line="276" w:lineRule="auto"/>
        <w:ind w:firstLine="709"/>
        <w:jc w:val="both"/>
        <w:rPr>
          <w:rFonts w:ascii="Meiryo UI" w:eastAsia="Meiryo UI" w:hAnsi="Meiryo UI"/>
          <w:sz w:val="24"/>
          <w:szCs w:val="24"/>
          <w:lang w:val="id-ID"/>
        </w:rPr>
      </w:pPr>
      <w:r w:rsidRPr="00ED67A5">
        <w:rPr>
          <w:rFonts w:ascii="Meiryo UI" w:eastAsia="Meiryo UI" w:hAnsi="Meiryo UI"/>
          <w:sz w:val="24"/>
          <w:szCs w:val="24"/>
          <w:lang w:val="id-ID"/>
        </w:rPr>
        <w:t xml:space="preserve">Disisi lain, Politeknik Sukabumi juga terus berupaya agar pihak industri dan lembaga mitra Politeknik Sukabumi dapat memberikan dukungan pendanaan untuk kegiatan pengembangan tata kelola, pembelajaran, penelitian, pengembangan, dan penerapan ilmu </w:t>
      </w:r>
      <w:proofErr w:type="spellStart"/>
      <w:r w:rsidRPr="00ED67A5">
        <w:rPr>
          <w:rFonts w:ascii="Meiryo UI" w:eastAsia="Meiryo UI" w:hAnsi="Meiryo UI"/>
          <w:sz w:val="24"/>
          <w:szCs w:val="24"/>
          <w:lang w:val="id-ID"/>
        </w:rPr>
        <w:t>penget</w:t>
      </w:r>
      <w:proofErr w:type="spellEnd"/>
      <w:r w:rsidRPr="00ED67A5">
        <w:rPr>
          <w:rFonts w:ascii="Meiryo UI" w:eastAsia="Meiryo UI" w:hAnsi="Meiryo UI"/>
          <w:sz w:val="24"/>
          <w:szCs w:val="24"/>
          <w:lang w:val="id-ID"/>
        </w:rPr>
        <w:t xml:space="preserve"> </w:t>
      </w:r>
      <w:proofErr w:type="spellStart"/>
      <w:r w:rsidR="00B625D5" w:rsidRPr="004054CF">
        <w:rPr>
          <w:rFonts w:ascii="Meiryo UI" w:eastAsia="Meiryo UI" w:hAnsi="Meiryo UI"/>
          <w:sz w:val="24"/>
          <w:szCs w:val="24"/>
          <w:lang w:val="id-ID"/>
        </w:rPr>
        <w:t>ahuan</w:t>
      </w:r>
      <w:proofErr w:type="spellEnd"/>
      <w:r w:rsidR="00B625D5" w:rsidRPr="004054CF">
        <w:rPr>
          <w:rFonts w:ascii="Meiryo UI" w:eastAsia="Meiryo UI" w:hAnsi="Meiryo UI"/>
          <w:sz w:val="24"/>
          <w:szCs w:val="24"/>
          <w:lang w:val="id-ID"/>
        </w:rPr>
        <w:t xml:space="preserve"> dan teknologi, serta inovasi melalui skema </w:t>
      </w:r>
      <w:proofErr w:type="spellStart"/>
      <w:r w:rsidR="00B625D5" w:rsidRPr="004054CF">
        <w:rPr>
          <w:rFonts w:ascii="Meiryo UI" w:eastAsia="Meiryo UI" w:hAnsi="Meiryo UI"/>
          <w:sz w:val="24"/>
          <w:szCs w:val="24"/>
          <w:lang w:val="id-ID"/>
        </w:rPr>
        <w:t>kerjasama</w:t>
      </w:r>
      <w:proofErr w:type="spellEnd"/>
      <w:r w:rsidR="00B625D5" w:rsidRPr="004054CF">
        <w:rPr>
          <w:rFonts w:ascii="Meiryo UI" w:eastAsia="Meiryo UI" w:hAnsi="Meiryo UI"/>
          <w:sz w:val="24"/>
          <w:szCs w:val="24"/>
          <w:lang w:val="id-ID"/>
        </w:rPr>
        <w:t xml:space="preserve"> kemitraan.</w:t>
      </w:r>
    </w:p>
    <w:p w14:paraId="10201C36" w14:textId="01AE5E79" w:rsidR="00CA5474" w:rsidRDefault="00CA5474" w:rsidP="00ED67A5">
      <w:pPr>
        <w:spacing w:after="120" w:line="276" w:lineRule="auto"/>
        <w:ind w:firstLine="709"/>
        <w:jc w:val="both"/>
        <w:rPr>
          <w:rFonts w:ascii="Meiryo UI" w:eastAsia="Meiryo UI" w:hAnsi="Meiryo UI"/>
          <w:sz w:val="24"/>
          <w:szCs w:val="24"/>
          <w:lang w:val="id-ID"/>
        </w:rPr>
      </w:pPr>
    </w:p>
    <w:p w14:paraId="196AE69B" w14:textId="5FF5C506" w:rsidR="00C0277D" w:rsidRDefault="00C0277D" w:rsidP="00ED67A5">
      <w:pPr>
        <w:spacing w:after="120" w:line="276" w:lineRule="auto"/>
        <w:ind w:firstLine="709"/>
        <w:jc w:val="both"/>
        <w:rPr>
          <w:rFonts w:ascii="Meiryo UI" w:eastAsia="Meiryo UI" w:hAnsi="Meiryo UI"/>
          <w:sz w:val="24"/>
          <w:szCs w:val="24"/>
          <w:lang w:val="id-ID"/>
        </w:rPr>
      </w:pPr>
    </w:p>
    <w:p w14:paraId="7294616D" w14:textId="7B13368A" w:rsidR="00C0277D" w:rsidRDefault="00C0277D" w:rsidP="00ED67A5">
      <w:pPr>
        <w:spacing w:after="120" w:line="276" w:lineRule="auto"/>
        <w:ind w:firstLine="709"/>
        <w:jc w:val="both"/>
        <w:rPr>
          <w:rFonts w:ascii="Meiryo UI" w:eastAsia="Meiryo UI" w:hAnsi="Meiryo UI"/>
          <w:sz w:val="24"/>
          <w:szCs w:val="24"/>
          <w:lang w:val="id-ID"/>
        </w:rPr>
      </w:pPr>
    </w:p>
    <w:p w14:paraId="2B204EBC" w14:textId="342459A9" w:rsidR="00C0277D" w:rsidRDefault="00C0277D" w:rsidP="00ED67A5">
      <w:pPr>
        <w:spacing w:after="120" w:line="276" w:lineRule="auto"/>
        <w:ind w:firstLine="709"/>
        <w:jc w:val="both"/>
        <w:rPr>
          <w:rFonts w:ascii="Meiryo UI" w:eastAsia="Meiryo UI" w:hAnsi="Meiryo UI"/>
          <w:sz w:val="24"/>
          <w:szCs w:val="24"/>
          <w:lang w:val="id-ID"/>
        </w:rPr>
      </w:pPr>
    </w:p>
    <w:p w14:paraId="719076FE" w14:textId="2C7BA85C" w:rsidR="00C0277D" w:rsidRDefault="00C0277D" w:rsidP="00ED67A5">
      <w:pPr>
        <w:spacing w:after="120" w:line="276" w:lineRule="auto"/>
        <w:ind w:firstLine="709"/>
        <w:jc w:val="both"/>
        <w:rPr>
          <w:rFonts w:ascii="Meiryo UI" w:eastAsia="Meiryo UI" w:hAnsi="Meiryo UI"/>
          <w:sz w:val="24"/>
          <w:szCs w:val="24"/>
          <w:lang w:val="id-ID"/>
        </w:rPr>
      </w:pPr>
    </w:p>
    <w:p w14:paraId="1EF69456" w14:textId="7C12268D" w:rsidR="00C0277D" w:rsidRDefault="00C0277D" w:rsidP="00ED67A5">
      <w:pPr>
        <w:spacing w:after="120" w:line="276" w:lineRule="auto"/>
        <w:ind w:firstLine="709"/>
        <w:jc w:val="both"/>
        <w:rPr>
          <w:rFonts w:ascii="Meiryo UI" w:eastAsia="Meiryo UI" w:hAnsi="Meiryo UI"/>
          <w:sz w:val="24"/>
          <w:szCs w:val="24"/>
          <w:lang w:val="id-ID"/>
        </w:rPr>
      </w:pPr>
    </w:p>
    <w:p w14:paraId="5F5DE9B8" w14:textId="77777777" w:rsidR="00C0277D" w:rsidRDefault="00C0277D" w:rsidP="00ED67A5">
      <w:pPr>
        <w:spacing w:after="120" w:line="276" w:lineRule="auto"/>
        <w:ind w:firstLine="709"/>
        <w:jc w:val="both"/>
        <w:rPr>
          <w:rFonts w:ascii="Meiryo UI" w:eastAsia="Meiryo UI" w:hAnsi="Meiryo UI"/>
          <w:sz w:val="24"/>
          <w:szCs w:val="24"/>
          <w:lang w:val="id-ID"/>
        </w:rPr>
      </w:pPr>
    </w:p>
    <w:p w14:paraId="4D76594A" w14:textId="77777777" w:rsidR="00CA5474" w:rsidRDefault="00CA5474" w:rsidP="00ED67A5">
      <w:pPr>
        <w:spacing w:after="120" w:line="276" w:lineRule="auto"/>
        <w:ind w:firstLine="709"/>
        <w:jc w:val="both"/>
        <w:rPr>
          <w:rFonts w:ascii="Meiryo UI" w:eastAsia="Meiryo UI" w:hAnsi="Meiryo UI"/>
          <w:sz w:val="24"/>
          <w:szCs w:val="24"/>
          <w:lang w:val="id-ID"/>
        </w:rPr>
      </w:pPr>
    </w:p>
    <w:p w14:paraId="1B29A437" w14:textId="77777777" w:rsidR="00CA5474" w:rsidRDefault="00CA5474" w:rsidP="00ED67A5">
      <w:pPr>
        <w:spacing w:after="120" w:line="276" w:lineRule="auto"/>
        <w:ind w:firstLine="709"/>
        <w:jc w:val="both"/>
        <w:rPr>
          <w:rFonts w:ascii="Meiryo UI" w:eastAsia="Meiryo UI" w:hAnsi="Meiryo UI"/>
          <w:sz w:val="24"/>
          <w:szCs w:val="24"/>
          <w:lang w:val="id-ID"/>
        </w:rPr>
      </w:pPr>
    </w:p>
    <w:p w14:paraId="7D2B7551" w14:textId="77777777" w:rsidR="00CA5474" w:rsidRDefault="00CA5474" w:rsidP="00ED67A5">
      <w:pPr>
        <w:spacing w:after="120" w:line="276" w:lineRule="auto"/>
        <w:ind w:firstLine="709"/>
        <w:jc w:val="both"/>
        <w:rPr>
          <w:rFonts w:ascii="Meiryo UI" w:eastAsia="Meiryo UI" w:hAnsi="Meiryo UI"/>
          <w:sz w:val="24"/>
          <w:szCs w:val="24"/>
          <w:lang w:val="id-ID"/>
        </w:rPr>
      </w:pPr>
    </w:p>
    <w:p w14:paraId="5504314D" w14:textId="77777777" w:rsidR="00CA5474" w:rsidRDefault="00CA5474" w:rsidP="00ED67A5">
      <w:pPr>
        <w:spacing w:after="120" w:line="276" w:lineRule="auto"/>
        <w:ind w:firstLine="709"/>
        <w:jc w:val="both"/>
        <w:rPr>
          <w:rFonts w:ascii="Meiryo UI" w:eastAsia="Meiryo UI" w:hAnsi="Meiryo UI"/>
          <w:sz w:val="24"/>
          <w:szCs w:val="24"/>
          <w:lang w:val="id-ID"/>
        </w:rPr>
      </w:pPr>
    </w:p>
    <w:p w14:paraId="7BF76D4A" w14:textId="77777777" w:rsidR="00CA5474" w:rsidRDefault="00CA5474" w:rsidP="00ED67A5">
      <w:pPr>
        <w:spacing w:after="120" w:line="276" w:lineRule="auto"/>
        <w:ind w:firstLine="709"/>
        <w:jc w:val="both"/>
        <w:rPr>
          <w:rFonts w:ascii="Meiryo UI" w:eastAsia="Meiryo UI" w:hAnsi="Meiryo UI"/>
          <w:sz w:val="24"/>
          <w:szCs w:val="24"/>
          <w:lang w:val="id-ID"/>
        </w:rPr>
      </w:pPr>
    </w:p>
    <w:p w14:paraId="56D611BF" w14:textId="77777777" w:rsidR="00CA5474" w:rsidRDefault="00CA5474" w:rsidP="00ED67A5">
      <w:pPr>
        <w:spacing w:after="120" w:line="276" w:lineRule="auto"/>
        <w:ind w:firstLine="709"/>
        <w:jc w:val="both"/>
        <w:rPr>
          <w:rFonts w:ascii="Meiryo UI" w:eastAsia="Meiryo UI" w:hAnsi="Meiryo UI"/>
          <w:sz w:val="24"/>
          <w:szCs w:val="24"/>
          <w:lang w:val="id-ID"/>
        </w:rPr>
      </w:pPr>
    </w:p>
    <w:p w14:paraId="74B612DF" w14:textId="2716D6AD" w:rsidR="00CA5474" w:rsidRPr="004054CF" w:rsidRDefault="00CA5474" w:rsidP="00701BAA">
      <w:pPr>
        <w:tabs>
          <w:tab w:val="left" w:pos="2582"/>
        </w:tabs>
        <w:spacing w:after="120" w:line="276" w:lineRule="auto"/>
        <w:jc w:val="both"/>
        <w:rPr>
          <w:rFonts w:ascii="Meiryo UI" w:eastAsia="Meiryo UI" w:hAnsi="Meiryo UI"/>
          <w:sz w:val="24"/>
          <w:szCs w:val="24"/>
          <w:lang w:val="id-ID"/>
        </w:rPr>
      </w:pPr>
    </w:p>
    <w:sectPr w:rsidR="00CA5474" w:rsidRPr="004054CF" w:rsidSect="00C6165E">
      <w:headerReference w:type="default" r:id="rId22"/>
      <w:footerReference w:type="default" r:id="rId23"/>
      <w:pgSz w:w="11906" w:h="16838" w:code="9"/>
      <w:pgMar w:top="1559" w:right="1077" w:bottom="1440" w:left="1077" w:header="578" w:footer="0" w:gutter="0"/>
      <w:pgNumType w:start="14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5D758" w14:textId="77777777" w:rsidR="009A6320" w:rsidRDefault="009A6320">
      <w:pPr>
        <w:spacing w:after="0"/>
      </w:pPr>
      <w:r>
        <w:separator/>
      </w:r>
    </w:p>
  </w:endnote>
  <w:endnote w:type="continuationSeparator" w:id="0">
    <w:p w14:paraId="2CC3433F" w14:textId="77777777" w:rsidR="009A6320" w:rsidRDefault="009A63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charset w:val="80"/>
    <w:family w:val="swiss"/>
    <w:pitch w:val="variable"/>
    <w:sig w:usb0="E00002FF" w:usb1="6AC7FFFF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41316" w14:textId="77777777" w:rsidR="006B56B1" w:rsidRDefault="006B56B1">
    <w:pPr>
      <w:jc w:val="right"/>
    </w:pPr>
  </w:p>
  <w:p w14:paraId="1CFD1B85" w14:textId="77777777" w:rsidR="006B56B1" w:rsidRDefault="006B56B1" w:rsidP="009823B0">
    <w:pP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t xml:space="preserve"> </w:t>
    </w:r>
    <w:r>
      <w:rPr>
        <w:color w:val="272063" w:themeColor="accent3"/>
      </w:rPr>
      <w:sym w:font="Wingdings 2" w:char="F097"/>
    </w:r>
  </w:p>
  <w:p w14:paraId="35157FB4" w14:textId="77777777" w:rsidR="006B56B1" w:rsidRDefault="006B56B1"/>
  <w:p w14:paraId="345B4BAC" w14:textId="77777777" w:rsidR="006B56B1" w:rsidRDefault="006B56B1"/>
  <w:p w14:paraId="13D0F424" w14:textId="77777777" w:rsidR="006B56B1" w:rsidRDefault="006B56B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79"/>
      <w:gridCol w:w="4867"/>
    </w:tblGrid>
    <w:tr w:rsidR="006B56B1" w14:paraId="4C0C981E" w14:textId="77777777" w:rsidTr="00CF6324">
      <w:trPr>
        <w:trHeight w:hRule="exact" w:val="115"/>
        <w:jc w:val="center"/>
      </w:trPr>
      <w:tc>
        <w:tcPr>
          <w:tcW w:w="4686" w:type="dxa"/>
          <w:shd w:val="clear" w:color="auto" w:fill="CB400B" w:themeFill="text2" w:themeFillShade="BF"/>
          <w:tcMar>
            <w:top w:w="0" w:type="dxa"/>
            <w:bottom w:w="0" w:type="dxa"/>
          </w:tcMar>
        </w:tcPr>
        <w:p w14:paraId="0042AD42" w14:textId="77777777" w:rsidR="006B56B1" w:rsidRDefault="006B56B1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CB400B" w:themeFill="text2" w:themeFillShade="BF"/>
          <w:tcMar>
            <w:top w:w="0" w:type="dxa"/>
            <w:bottom w:w="0" w:type="dxa"/>
          </w:tcMar>
        </w:tcPr>
        <w:p w14:paraId="18FD64B1" w14:textId="77777777" w:rsidR="006B56B1" w:rsidRDefault="006B56B1">
          <w:pPr>
            <w:pStyle w:val="Header"/>
            <w:jc w:val="right"/>
            <w:rPr>
              <w:caps/>
              <w:sz w:val="18"/>
            </w:rPr>
          </w:pPr>
        </w:p>
      </w:tc>
    </w:tr>
    <w:tr w:rsidR="006B56B1" w14:paraId="30963CF9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1A34997D" w14:textId="1E44B581" w:rsidR="006B56B1" w:rsidRDefault="006B56B1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 xml:space="preserve">     </w:t>
              </w:r>
            </w:p>
          </w:tc>
        </w:sdtContent>
      </w:sdt>
      <w:tc>
        <w:tcPr>
          <w:tcW w:w="4674" w:type="dxa"/>
          <w:vAlign w:val="center"/>
        </w:tcPr>
        <w:p w14:paraId="6EF10D40" w14:textId="450954FD" w:rsidR="006B56B1" w:rsidRDefault="006B56B1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</w:p>
      </w:tc>
    </w:tr>
  </w:tbl>
  <w:p w14:paraId="2B5A5FEB" w14:textId="77777777" w:rsidR="006B56B1" w:rsidRDefault="006B56B1" w:rsidP="005D120C"/>
  <w:p w14:paraId="4F425C23" w14:textId="77777777" w:rsidR="006B56B1" w:rsidRDefault="006B56B1"/>
  <w:p w14:paraId="131DB9B4" w14:textId="77777777" w:rsidR="006B56B1" w:rsidRDefault="006B56B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07EC2" w14:textId="77777777" w:rsidR="006B56B1" w:rsidRDefault="006B56B1">
    <w:pPr>
      <w:pStyle w:val="Footer"/>
    </w:pPr>
    <w:r>
      <w:rPr>
        <w:noProof/>
        <w:lang w:val="id-ID" w:eastAsia="id-ID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629CE17" wp14:editId="01F1B09B">
              <wp:simplePos x="0" y="0"/>
              <wp:positionH relativeFrom="column">
                <wp:posOffset>-895350</wp:posOffset>
              </wp:positionH>
              <wp:positionV relativeFrom="paragraph">
                <wp:posOffset>-2106930</wp:posOffset>
              </wp:positionV>
              <wp:extent cx="4087113" cy="3392424"/>
              <wp:effectExtent l="0" t="0" r="8890" b="0"/>
              <wp:wrapNone/>
              <wp:docPr id="17" name="Group 1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87113" cy="3392424"/>
                        <a:chOff x="0" y="0"/>
                        <a:chExt cx="4088749" cy="3393580"/>
                      </a:xfrm>
                    </wpg:grpSpPr>
                    <pic:pic xmlns:pic="http://schemas.openxmlformats.org/drawingml/2006/picture">
                      <pic:nvPicPr>
                        <pic:cNvPr id="22" name="Graphic 22" descr="Hexagon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190005"/>
                          <a:ext cx="2771775" cy="32035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9" name="Graphic 29" descr="Hexagon 3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37559" y="0"/>
                          <a:ext cx="1647825" cy="1905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0" name="Graphic 30" descr="Hexagon 1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05694" y="59377"/>
                          <a:ext cx="1583055" cy="183261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6C0A183" id="Group 17" o:spid="_x0000_s1026" style="position:absolute;margin-left:-70.5pt;margin-top:-165.9pt;width:321.8pt;height:267.1pt;z-index:251660288" coordsize="40887,3393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22" o:spid="_x0000_s1027" type="#_x0000_t75" alt="Hexagon 2" style="position:absolute;top:1900;width:27717;height:32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">
                <v:imagedata r:id="rId7" o:title="Hexagon 2"/>
              </v:shape>
              <v:shape id="Graphic 29" o:spid="_x0000_s1028" type="#_x0000_t75" alt="Hexagon 3" style="position:absolute;left:21375;width:16478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">
                <v:imagedata r:id="rId8" o:title="Hexagon 3"/>
              </v:shape>
              <v:shape id="Graphic 30" o:spid="_x0000_s1029" type="#_x0000_t75" alt="Hexagon 1" style="position:absolute;left:25056;top:593;width:15831;height:18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">
                <v:imagedata r:id="rId9" o:title="Hexagon 1"/>
              </v:shape>
            </v:group>
          </w:pict>
        </mc:Fallback>
      </mc:AlternateContent>
    </w:r>
    <w:r>
      <w:rPr>
        <w:noProof/>
        <w:lang w:val="id-ID" w:eastAsia="id-ID"/>
      </w:rPr>
      <w:drawing>
        <wp:anchor distT="0" distB="0" distL="114300" distR="114300" simplePos="0" relativeHeight="251661312" behindDoc="0" locked="0" layoutInCell="1" allowOverlap="1" wp14:anchorId="12C317BC" wp14:editId="6A69A444">
          <wp:simplePos x="0" y="0"/>
          <wp:positionH relativeFrom="column">
            <wp:posOffset>5007787</wp:posOffset>
          </wp:positionH>
          <wp:positionV relativeFrom="paragraph">
            <wp:posOffset>-1611799</wp:posOffset>
          </wp:positionV>
          <wp:extent cx="2344751" cy="2713700"/>
          <wp:effectExtent l="0" t="0" r="0" b="0"/>
          <wp:wrapNone/>
          <wp:docPr id="1501593109" name="Graphic 150159310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Graphic 3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4751" cy="2713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DC605" w14:textId="25D2BACD" w:rsidR="006B56B1" w:rsidRDefault="006B56B1">
    <w:pPr>
      <w:pStyle w:val="Footer"/>
    </w:pPr>
    <w:r>
      <w:rPr>
        <w:noProof/>
        <w:lang w:val="id-ID" w:eastAsia="id-ID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2929BF7" wp14:editId="1D7606A9">
              <wp:simplePos x="0" y="0"/>
              <wp:positionH relativeFrom="column">
                <wp:posOffset>-895350</wp:posOffset>
              </wp:positionH>
              <wp:positionV relativeFrom="paragraph">
                <wp:posOffset>-2106930</wp:posOffset>
              </wp:positionV>
              <wp:extent cx="4087113" cy="3392424"/>
              <wp:effectExtent l="0" t="0" r="8890" b="0"/>
              <wp:wrapNone/>
              <wp:docPr id="861750738" name="Group 86175073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87113" cy="3392424"/>
                        <a:chOff x="0" y="0"/>
                        <a:chExt cx="4088749" cy="3393580"/>
                      </a:xfrm>
                    </wpg:grpSpPr>
                    <pic:pic xmlns:pic="http://schemas.openxmlformats.org/drawingml/2006/picture">
                      <pic:nvPicPr>
                        <pic:cNvPr id="1220654456" name="Graphic 1220654456" descr="Hexagon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190005"/>
                          <a:ext cx="2771775" cy="32035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49097380" name="Graphic 1249097380" descr="Hexagon 3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37559" y="0"/>
                          <a:ext cx="1647825" cy="1905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96204996" name="Graphic 1096204996" descr="Hexagon 1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05694" y="59377"/>
                          <a:ext cx="1583055" cy="183261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8312D1C" id="Group 861750738" o:spid="_x0000_s1026" style="position:absolute;margin-left:-70.5pt;margin-top:-165.9pt;width:321.8pt;height:267.1pt;z-index:251671552" coordsize="40887,3393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1220654456" o:spid="_x0000_s1027" type="#_x0000_t75" alt="Hexagon 2" style="position:absolute;top:1900;width:27717;height:32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">
                <v:imagedata r:id="rId7" o:title="Hexagon 2"/>
              </v:shape>
              <v:shape id="Graphic 1249097380" o:spid="_x0000_s1028" type="#_x0000_t75" alt="Hexagon 3" style="position:absolute;left:21375;width:16478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">
                <v:imagedata r:id="rId8" o:title="Hexagon 3"/>
              </v:shape>
              <v:shape id="Graphic 1096204996" o:spid="_x0000_s1029" type="#_x0000_t75" alt="Hexagon 1" style="position:absolute;left:25056;top:593;width:15831;height:18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">
                <v:imagedata r:id="rId9" o:title="Hexagon 1"/>
              </v:shape>
            </v:group>
          </w:pict>
        </mc:Fallback>
      </mc:AlternateContent>
    </w:r>
    <w:r>
      <w:rPr>
        <w:noProof/>
        <w:lang w:val="id-ID" w:eastAsia="id-ID"/>
      </w:rPr>
      <w:drawing>
        <wp:anchor distT="0" distB="0" distL="114300" distR="114300" simplePos="0" relativeHeight="251672576" behindDoc="0" locked="0" layoutInCell="1" allowOverlap="1" wp14:anchorId="53EA3026" wp14:editId="5A4608D4">
          <wp:simplePos x="0" y="0"/>
          <wp:positionH relativeFrom="column">
            <wp:posOffset>5007787</wp:posOffset>
          </wp:positionH>
          <wp:positionV relativeFrom="paragraph">
            <wp:posOffset>-1611799</wp:posOffset>
          </wp:positionV>
          <wp:extent cx="2344751" cy="2713700"/>
          <wp:effectExtent l="0" t="0" r="0" b="0"/>
          <wp:wrapNone/>
          <wp:docPr id="2139269414" name="Graphic 213926941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Graphic 3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4751" cy="2713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79"/>
      <w:gridCol w:w="4867"/>
    </w:tblGrid>
    <w:tr w:rsidR="006B56B1" w14:paraId="5B5C9F95" w14:textId="77777777">
      <w:trPr>
        <w:trHeight w:hRule="exact" w:val="115"/>
        <w:jc w:val="center"/>
      </w:trPr>
      <w:tc>
        <w:tcPr>
          <w:tcW w:w="4686" w:type="dxa"/>
          <w:shd w:val="clear" w:color="auto" w:fill="3F1D5A" w:themeFill="accent1"/>
          <w:tcMar>
            <w:top w:w="0" w:type="dxa"/>
            <w:bottom w:w="0" w:type="dxa"/>
          </w:tcMar>
        </w:tcPr>
        <w:p w14:paraId="5354FC94" w14:textId="77777777" w:rsidR="006B56B1" w:rsidRDefault="006B56B1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3F1D5A" w:themeFill="accent1"/>
          <w:tcMar>
            <w:top w:w="0" w:type="dxa"/>
            <w:bottom w:w="0" w:type="dxa"/>
          </w:tcMar>
        </w:tcPr>
        <w:p w14:paraId="7E6A9ED7" w14:textId="77777777" w:rsidR="006B56B1" w:rsidRDefault="006B56B1">
          <w:pPr>
            <w:pStyle w:val="Header"/>
            <w:jc w:val="right"/>
            <w:rPr>
              <w:caps/>
              <w:sz w:val="18"/>
            </w:rPr>
          </w:pPr>
        </w:p>
      </w:tc>
    </w:tr>
    <w:tr w:rsidR="006B56B1" w:rsidRPr="003F7382" w14:paraId="61D85E97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-1424957057"/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0B62EC2D" w14:textId="40857482" w:rsidR="006B56B1" w:rsidRDefault="006B56B1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 xml:space="preserve">     </w:t>
              </w:r>
            </w:p>
          </w:tc>
        </w:sdtContent>
      </w:sdt>
      <w:tc>
        <w:tcPr>
          <w:tcW w:w="4674" w:type="dxa"/>
          <w:vAlign w:val="center"/>
        </w:tcPr>
        <w:p w14:paraId="6D0B340A" w14:textId="3D09DC3C" w:rsidR="006B56B1" w:rsidRDefault="006B56B1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noProof/>
              <w:color w:val="808080" w:themeColor="background1" w:themeShade="80"/>
              <w:sz w:val="18"/>
              <w:szCs w:val="18"/>
            </w:rPr>
          </w:pP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separate"/>
          </w:r>
          <w:r w:rsidR="00E758C0">
            <w:rPr>
              <w:caps/>
              <w:noProof/>
              <w:color w:val="808080" w:themeColor="background1" w:themeShade="80"/>
              <w:sz w:val="18"/>
              <w:szCs w:val="18"/>
            </w:rPr>
            <w:t>4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4B1A38B" w14:textId="0A9F62C7" w:rsidR="006B56B1" w:rsidRDefault="006B56B1" w:rsidP="005D120C"/>
  <w:p w14:paraId="6DDBD96B" w14:textId="77777777" w:rsidR="006B56B1" w:rsidRDefault="006B56B1"/>
  <w:p w14:paraId="2630DA7B" w14:textId="77777777" w:rsidR="006B56B1" w:rsidRDefault="006B56B1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2F5E9" w14:textId="40DEAC42" w:rsidR="006B56B1" w:rsidRDefault="006B56B1">
    <w:pPr>
      <w:pStyle w:val="Footer"/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FDB7BCA" wp14:editId="1BD9298D">
              <wp:simplePos x="0" y="0"/>
              <wp:positionH relativeFrom="page">
                <wp:posOffset>5370195</wp:posOffset>
              </wp:positionH>
              <wp:positionV relativeFrom="page">
                <wp:posOffset>8919845</wp:posOffset>
              </wp:positionV>
              <wp:extent cx="2125980" cy="2054860"/>
              <wp:effectExtent l="0" t="0" r="7620" b="2540"/>
              <wp:wrapNone/>
              <wp:docPr id="1084851183" name="Isosceles Tri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25980" cy="2054860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C008A66" w14:textId="5F2D9A22" w:rsidR="006B56B1" w:rsidRDefault="006B56B1" w:rsidP="00814FAB">
                          <w:pPr>
                            <w:jc w:val="center"/>
                            <w:rPr>
                              <w:szCs w:val="72"/>
                            </w:rPr>
                          </w:pPr>
                          <w:r>
                            <w:rPr>
                              <w:rFonts w:cs="Times New Roman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cs="Times New Roman"/>
                            </w:rPr>
                            <w:fldChar w:fldCharType="separate"/>
                          </w:r>
                          <w:r w:rsidR="000976CD" w:rsidRPr="000976CD">
                            <w:rPr>
                              <w:rFonts w:asciiTheme="majorHAnsi" w:eastAsiaTheme="majorEastAsia" w:hAnsiTheme="majorHAnsi" w:cstheme="majorBidi"/>
                              <w:noProof/>
                              <w:color w:val="FFFFFF" w:themeColor="background1"/>
                              <w:sz w:val="72"/>
                              <w:szCs w:val="72"/>
                            </w:rPr>
                            <w:t>14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color w:val="FFFFFF" w:themeColor="background1"/>
                              <w:sz w:val="72"/>
                              <w:szCs w:val="7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DB7BCA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1032" type="#_x0000_t5" style="position:absolute;margin-left:422.85pt;margin-top:702.35pt;width:167.4pt;height:161.8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" adj="21600" fillcolor="#fac47d [1941]" stroked="f">
              <v:textbox>
                <w:txbxContent>
                  <w:p w14:paraId="7C008A66" w14:textId="5F2D9A22" w:rsidR="006B56B1" w:rsidRDefault="006B56B1" w:rsidP="00814FAB">
                    <w:pPr>
                      <w:jc w:val="center"/>
                      <w:rPr>
                        <w:szCs w:val="72"/>
                      </w:rPr>
                    </w:pPr>
                    <w:r>
                      <w:rPr>
                        <w:rFonts w:cs="Times New Roman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cs="Times New Roman"/>
                      </w:rPr>
                      <w:fldChar w:fldCharType="separate"/>
                    </w:r>
                    <w:r w:rsidR="000976CD" w:rsidRPr="000976CD">
                      <w:rPr>
                        <w:rFonts w:asciiTheme="majorHAnsi" w:eastAsiaTheme="majorEastAsia" w:hAnsiTheme="majorHAnsi" w:cstheme="majorBidi"/>
                        <w:noProof/>
                        <w:color w:val="FFFFFF" w:themeColor="background1"/>
                        <w:sz w:val="72"/>
                        <w:szCs w:val="72"/>
                      </w:rPr>
                      <w:t>14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color w:val="FFFFFF" w:themeColor="background1"/>
                        <w:sz w:val="72"/>
                        <w:szCs w:val="7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id-ID" w:eastAsia="id-ID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50972FB3" wp14:editId="530DCC74">
              <wp:simplePos x="0" y="0"/>
              <wp:positionH relativeFrom="column">
                <wp:posOffset>-895350</wp:posOffset>
              </wp:positionH>
              <wp:positionV relativeFrom="paragraph">
                <wp:posOffset>-2106930</wp:posOffset>
              </wp:positionV>
              <wp:extent cx="4087113" cy="3392424"/>
              <wp:effectExtent l="0" t="0" r="8890" b="0"/>
              <wp:wrapNone/>
              <wp:docPr id="7" name="Group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87113" cy="3392424"/>
                        <a:chOff x="0" y="0"/>
                        <a:chExt cx="4088749" cy="3393580"/>
                      </a:xfrm>
                    </wpg:grpSpPr>
                    <pic:pic xmlns:pic="http://schemas.openxmlformats.org/drawingml/2006/picture">
                      <pic:nvPicPr>
                        <pic:cNvPr id="8" name="Graphic 22" descr="Hexagon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190005"/>
                          <a:ext cx="2771775" cy="32035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Graphic 29" descr="Hexagon 3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37559" y="0"/>
                          <a:ext cx="1647825" cy="1905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Graphic 30" descr="Hexagon 1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05694" y="59377"/>
                          <a:ext cx="1583055" cy="183261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84A77FC" id="Group 7" o:spid="_x0000_s1026" style="position:absolute;margin-left:-70.5pt;margin-top:-165.9pt;width:321.8pt;height:267.1pt;z-index:251668480" coordsize="40887,3393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22" o:spid="_x0000_s1027" type="#_x0000_t75" alt="Hexagon 2" style="position:absolute;top:1900;width:27717;height:32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">
                <v:imagedata r:id="rId7" o:title="Hexagon 2"/>
              </v:shape>
              <v:shape id="Graphic 29" o:spid="_x0000_s1028" type="#_x0000_t75" alt="Hexagon 3" style="position:absolute;left:21375;width:16478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">
                <v:imagedata r:id="rId8" o:title="Hexagon 3"/>
              </v:shape>
              <v:shape id="Graphic 30" o:spid="_x0000_s1029" type="#_x0000_t75" alt="Hexagon 1" style="position:absolute;left:25056;top:593;width:15831;height:18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">
                <v:imagedata r:id="rId9" o:title="Hexagon 1"/>
              </v:shape>
            </v:group>
          </w:pict>
        </mc:Fallback>
      </mc:AlternateContent>
    </w:r>
    <w:r>
      <w:rPr>
        <w:noProof/>
        <w:lang w:val="id-ID" w:eastAsia="id-ID"/>
      </w:rPr>
      <w:drawing>
        <wp:anchor distT="0" distB="0" distL="114300" distR="114300" simplePos="0" relativeHeight="251669504" behindDoc="0" locked="0" layoutInCell="1" allowOverlap="1" wp14:anchorId="536971FB" wp14:editId="0F467CFC">
          <wp:simplePos x="0" y="0"/>
          <wp:positionH relativeFrom="column">
            <wp:posOffset>5007787</wp:posOffset>
          </wp:positionH>
          <wp:positionV relativeFrom="paragraph">
            <wp:posOffset>-1611799</wp:posOffset>
          </wp:positionV>
          <wp:extent cx="2344751" cy="2713700"/>
          <wp:effectExtent l="0" t="0" r="0" b="0"/>
          <wp:wrapNone/>
          <wp:docPr id="19" name="Graphic 3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Graphic 3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4751" cy="2713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9D19E" w14:textId="39833A7E" w:rsidR="006B56B1" w:rsidRDefault="006B56B1" w:rsidP="005D120C">
    <w:r>
      <w:rPr>
        <w:noProof/>
        <w:lang w:val="id-ID" w:eastAsia="id-ID"/>
      </w:rPr>
      <w:drawing>
        <wp:anchor distT="0" distB="0" distL="114300" distR="114300" simplePos="0" relativeHeight="251685888" behindDoc="0" locked="0" layoutInCell="1" allowOverlap="1" wp14:anchorId="4B8FBD3E" wp14:editId="595DFC3D">
          <wp:simplePos x="0" y="0"/>
          <wp:positionH relativeFrom="column">
            <wp:posOffset>4666593</wp:posOffset>
          </wp:positionH>
          <wp:positionV relativeFrom="paragraph">
            <wp:posOffset>-624686</wp:posOffset>
          </wp:positionV>
          <wp:extent cx="2344751" cy="2713700"/>
          <wp:effectExtent l="0" t="0" r="0" b="0"/>
          <wp:wrapNone/>
          <wp:docPr id="581648659" name="Graphic 3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Graphic 3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4751" cy="2713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id-ID" w:eastAsia="id-ID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72FE4FF4" wp14:editId="11855456">
              <wp:simplePos x="0" y="0"/>
              <wp:positionH relativeFrom="column">
                <wp:posOffset>-442028</wp:posOffset>
              </wp:positionH>
              <wp:positionV relativeFrom="paragraph">
                <wp:posOffset>-1335033</wp:posOffset>
              </wp:positionV>
              <wp:extent cx="4087113" cy="3392424"/>
              <wp:effectExtent l="0" t="0" r="8890" b="0"/>
              <wp:wrapNone/>
              <wp:docPr id="202957266" name="Group 20295726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87113" cy="3392424"/>
                        <a:chOff x="0" y="0"/>
                        <a:chExt cx="4088749" cy="3393580"/>
                      </a:xfrm>
                    </wpg:grpSpPr>
                    <pic:pic xmlns:pic="http://schemas.openxmlformats.org/drawingml/2006/picture">
                      <pic:nvPicPr>
                        <pic:cNvPr id="1943968924" name="Graphic 22" descr="Hexagon 2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190005"/>
                          <a:ext cx="2771775" cy="32035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6767648" name="Graphic 29" descr="Hexagon 3"/>
                        <pic:cNvPicPr>
                          <a:picLocks noChangeAspect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37559" y="0"/>
                          <a:ext cx="1647825" cy="1905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04863613" name="Graphic 30" descr="Hexagon 1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05694" y="59377"/>
                          <a:ext cx="1583055" cy="183261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4F5F4D2" id="Group 202957266" o:spid="_x0000_s1026" style="position:absolute;margin-left:-34.8pt;margin-top:-105.1pt;width:321.8pt;height:267.1pt;z-index:251683840" coordsize="40887,3393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22" o:spid="_x0000_s1027" type="#_x0000_t75" alt="Hexagon 2" style="position:absolute;top:1900;width:27717;height:32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">
                <v:imagedata r:id="rId9" o:title="Hexagon 2"/>
              </v:shape>
              <v:shape id="Graphic 29" o:spid="_x0000_s1028" type="#_x0000_t75" alt="Hexagon 3" style="position:absolute;left:21375;width:16478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">
                <v:imagedata r:id="rId10" o:title="Hexagon 3"/>
              </v:shape>
              <v:shape id="Graphic 30" o:spid="_x0000_s1029" type="#_x0000_t75" alt="Hexagon 1" style="position:absolute;left:25056;top:593;width:15831;height:18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">
                <v:imagedata r:id="rId11" o:title="Hexagon 1"/>
              </v:shape>
            </v:group>
          </w:pict>
        </mc:Fallback>
      </mc:AlternateContent>
    </w:r>
  </w:p>
  <w:p w14:paraId="106B737E" w14:textId="77777777" w:rsidR="006B56B1" w:rsidRDefault="006B56B1"/>
  <w:p w14:paraId="053A5B21" w14:textId="77777777" w:rsidR="006B56B1" w:rsidRDefault="006B56B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D044A" w14:textId="77777777" w:rsidR="009A6320" w:rsidRDefault="009A6320">
      <w:pPr>
        <w:spacing w:after="0"/>
      </w:pPr>
      <w:r>
        <w:separator/>
      </w:r>
    </w:p>
  </w:footnote>
  <w:footnote w:type="continuationSeparator" w:id="0">
    <w:p w14:paraId="7C2946C5" w14:textId="77777777" w:rsidR="009A6320" w:rsidRDefault="009A632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60921" w14:textId="1995A23E" w:rsidR="006B56B1" w:rsidRDefault="006B56B1" w:rsidP="005C67C1">
    <w:pPr>
      <w:pStyle w:val="Footer"/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1D90870" wp14:editId="4BA1D014">
              <wp:simplePos x="0" y="0"/>
              <wp:positionH relativeFrom="column">
                <wp:posOffset>446964</wp:posOffset>
              </wp:positionH>
              <wp:positionV relativeFrom="paragraph">
                <wp:posOffset>-51861</wp:posOffset>
              </wp:positionV>
              <wp:extent cx="2606723" cy="1828800"/>
              <wp:effectExtent l="0" t="0" r="0" b="635"/>
              <wp:wrapNone/>
              <wp:docPr id="1338973754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6723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CB2EF9" w14:textId="5C41BE2E" w:rsidR="006B56B1" w:rsidRPr="0065128A" w:rsidRDefault="006B56B1" w:rsidP="005C67C1">
                          <w:pPr>
                            <w:pStyle w:val="Footer"/>
                            <w:jc w:val="center"/>
                            <w:rPr>
                              <w:rFonts w:ascii="Meiryo UI" w:eastAsia="Meiryo UI" w:hAnsi="Meiryo UI" w:cs="Calisto MT"/>
                              <w:bCs/>
                              <w:noProof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Meiryo UI" w:eastAsia="Meiryo UI" w:hAnsi="Meiryo UI" w:cs="Calisto MT"/>
                              <w:bCs/>
                              <w:noProof/>
                              <w:color w:val="000000" w:themeColor="text1"/>
                              <w:lang w:val="id-ID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IKU / IKK </w:t>
                          </w:r>
                          <w:r>
                            <w:rPr>
                              <w:rFonts w:ascii="Meiryo UI" w:eastAsia="Meiryo UI" w:hAnsi="Meiryo UI" w:cs="Calisto MT"/>
                              <w:bCs/>
                              <w:noProof/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POLITEKNIK SUKABUMI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1D9087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35.2pt;margin-top:-4.1pt;width:205.25pt;height:2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" filled="f" stroked="f">
              <v:textbox style="mso-fit-shape-to-text:t">
                <w:txbxContent>
                  <w:p w14:paraId="29CB2EF9" w14:textId="5C41BE2E" w:rsidR="006B56B1" w:rsidRPr="0065128A" w:rsidRDefault="006B56B1" w:rsidP="005C67C1">
                    <w:pPr>
                      <w:pStyle w:val="Footer"/>
                      <w:jc w:val="center"/>
                      <w:rPr>
                        <w:rFonts w:ascii="Meiryo UI" w:eastAsia="Meiryo UI" w:hAnsi="Meiryo UI" w:cs="Calisto MT"/>
                        <w:bCs/>
                        <w:noProof/>
                        <w:color w:val="000000" w:themeColor="text1"/>
                        <w:sz w:val="32"/>
                        <w:szCs w:val="3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Meiryo UI" w:eastAsia="Meiryo UI" w:hAnsi="Meiryo UI" w:cs="Calisto MT"/>
                        <w:bCs/>
                        <w:noProof/>
                        <w:color w:val="000000" w:themeColor="text1"/>
                        <w:lang w:val="id-ID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IKU / IKK </w:t>
                    </w:r>
                    <w:r>
                      <w:rPr>
                        <w:rFonts w:ascii="Meiryo UI" w:eastAsia="Meiryo UI" w:hAnsi="Meiryo UI" w:cs="Calisto MT"/>
                        <w:bCs/>
                        <w:noProof/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POLITEKNIK SUKABUMI</w:t>
                    </w:r>
                  </w:p>
                </w:txbxContent>
              </v:textbox>
            </v:shape>
          </w:pict>
        </mc:Fallback>
      </mc:AlternateContent>
    </w:r>
    <w:r w:rsidRPr="00AF5477">
      <w:rPr>
        <w:rFonts w:cs="Calisto MT"/>
        <w:b/>
        <w:bCs/>
        <w:i/>
        <w:iCs/>
        <w:noProof/>
        <w:sz w:val="19"/>
        <w:szCs w:val="19"/>
        <w:lang w:val="id-ID" w:eastAsia="id-ID"/>
      </w:rPr>
      <w:drawing>
        <wp:anchor distT="0" distB="0" distL="114300" distR="114300" simplePos="0" relativeHeight="251666432" behindDoc="0" locked="0" layoutInCell="1" allowOverlap="1" wp14:anchorId="1E0CF393" wp14:editId="4F49E963">
          <wp:simplePos x="0" y="0"/>
          <wp:positionH relativeFrom="column">
            <wp:posOffset>23495</wp:posOffset>
          </wp:positionH>
          <wp:positionV relativeFrom="paragraph">
            <wp:posOffset>-94615</wp:posOffset>
          </wp:positionV>
          <wp:extent cx="431165" cy="431165"/>
          <wp:effectExtent l="0" t="0" r="6985" b="6985"/>
          <wp:wrapNone/>
          <wp:docPr id="1071235195" name="Picture 1071235195" descr="Copy of LOGO MASTER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opy of LOGO MASTER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1165" cy="4311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6721E74" wp14:editId="4D4818E0">
              <wp:simplePos x="0" y="0"/>
              <wp:positionH relativeFrom="column">
                <wp:posOffset>447675</wp:posOffset>
              </wp:positionH>
              <wp:positionV relativeFrom="paragraph">
                <wp:posOffset>-127635</wp:posOffset>
              </wp:positionV>
              <wp:extent cx="2847975" cy="352425"/>
              <wp:effectExtent l="0" t="0" r="0" b="9525"/>
              <wp:wrapNone/>
              <wp:docPr id="52208792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79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307622" w14:textId="43157631" w:rsidR="006B56B1" w:rsidRPr="005C67C1" w:rsidRDefault="006B56B1" w:rsidP="005C67C1">
                          <w:pPr>
                            <w:pStyle w:val="Footer"/>
                            <w:rPr>
                              <w:rFonts w:ascii="Meiryo UI" w:eastAsia="Meiryo UI" w:hAnsi="Meiryo UI" w:cs="Calisto MT"/>
                              <w:bCs/>
                              <w:noProof/>
                              <w:color w:val="000000" w:themeColor="text1"/>
                              <w:sz w:val="32"/>
                              <w:szCs w:val="32"/>
                              <w:u w:val="single"/>
                              <w:lang w:val="id-ID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721E74" id="_x0000_s1030" type="#_x0000_t202" style="position:absolute;margin-left:35.25pt;margin-top:-10.05pt;width:224.25pt;height:2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" filled="f" stroked="f">
              <v:textbox>
                <w:txbxContent>
                  <w:p w14:paraId="0F307622" w14:textId="43157631" w:rsidR="006B56B1" w:rsidRPr="005C67C1" w:rsidRDefault="006B56B1" w:rsidP="005C67C1">
                    <w:pPr>
                      <w:pStyle w:val="Footer"/>
                      <w:rPr>
                        <w:rFonts w:ascii="Meiryo UI" w:eastAsia="Meiryo UI" w:hAnsi="Meiryo UI" w:cs="Calisto MT"/>
                        <w:bCs/>
                        <w:noProof/>
                        <w:color w:val="000000" w:themeColor="text1"/>
                        <w:sz w:val="32"/>
                        <w:szCs w:val="32"/>
                        <w:u w:val="single"/>
                        <w:lang w:val="id-ID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id w:val="930240583"/>
        <w:docPartObj>
          <w:docPartGallery w:val="Page Numbers (Bottom of Page)"/>
          <w:docPartUnique/>
        </w:docPartObj>
      </w:sdtPr>
      <w:sdtContent>
        <w:r>
          <w:rPr>
            <w:noProof/>
            <w:lang w:val="id-ID" w:eastAsia="id-ID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2CC4BB86" wp14:editId="2D76E3AE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289783694" name="Isosceles Tri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826995" w14:textId="3597D6EA" w:rsidR="006B56B1" w:rsidRDefault="006B56B1" w:rsidP="005C67C1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separate"/>
                              </w:r>
                              <w:r w:rsidR="00E758C0" w:rsidRPr="00E758C0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4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CC4BB86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3" o:spid="_x0000_s1031" type="#_x0000_t5" style="position:absolute;margin-left:116.2pt;margin-top:0;width:167.4pt;height:161.8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" adj="21600" fillcolor="#fac47d [1941]" stroked="f">
                  <v:textbox>
                    <w:txbxContent>
                      <w:p w14:paraId="54826995" w14:textId="3597D6EA" w:rsidR="006B56B1" w:rsidRDefault="006B56B1" w:rsidP="005C67C1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cs="Times New Roman"/>
                          </w:rPr>
                          <w:fldChar w:fldCharType="separate"/>
                        </w:r>
                        <w:r w:rsidR="00E758C0" w:rsidRPr="00E758C0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4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sdtContent>
    </w:sdt>
  </w:p>
  <w:p w14:paraId="378111E4" w14:textId="77777777" w:rsidR="006B56B1" w:rsidRDefault="006B56B1" w:rsidP="00C80644">
    <w:pPr>
      <w:pStyle w:val="Header"/>
      <w:spacing w:after="0"/>
    </w:pPr>
  </w:p>
  <w:p w14:paraId="6B0E6647" w14:textId="77777777" w:rsidR="006B56B1" w:rsidRDefault="006B56B1" w:rsidP="005C67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27752" w14:textId="77777777" w:rsidR="006B56B1" w:rsidRDefault="006B56B1">
    <w:pPr>
      <w:pStyle w:val="Header"/>
    </w:pPr>
    <w:r>
      <w:rPr>
        <w:noProof/>
        <w:lang w:val="id-ID" w:eastAsia="id-ID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AF16F53" wp14:editId="74374270">
              <wp:simplePos x="0" y="0"/>
              <wp:positionH relativeFrom="page">
                <wp:posOffset>4123690</wp:posOffset>
              </wp:positionH>
              <wp:positionV relativeFrom="page">
                <wp:posOffset>-1902460</wp:posOffset>
              </wp:positionV>
              <wp:extent cx="4361688" cy="4782312"/>
              <wp:effectExtent l="0" t="0" r="1270" b="0"/>
              <wp:wrapNone/>
              <wp:docPr id="2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361688" cy="4782312"/>
                        <a:chOff x="0" y="0"/>
                        <a:chExt cx="4363142" cy="4778829"/>
                      </a:xfrm>
                    </wpg:grpSpPr>
                    <pic:pic xmlns:pic="http://schemas.openxmlformats.org/drawingml/2006/picture">
                      <pic:nvPicPr>
                        <pic:cNvPr id="3" name="Graphic 3" descr="Hexagon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31272" y="0"/>
                          <a:ext cx="3531870" cy="40881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Graphic 4" descr="Hexagon 2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20633" y="1080655"/>
                          <a:ext cx="2771775" cy="32035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Graphic 5" descr="Hexagon 1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2256312"/>
                          <a:ext cx="1583055" cy="1832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Graphic 6" descr="Hexagon 3"/>
                        <pic:cNvPicPr>
                          <a:picLocks noChangeAspect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280062" y="2873829"/>
                          <a:ext cx="1647825" cy="1905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364736" id="Group 2" o:spid="_x0000_s1026" style="position:absolute;margin-left:324.7pt;margin-top:-149.8pt;width:343.45pt;height:376.55pt;z-index:251657216;mso-position-horizontal-relative:page;mso-position-vertical-relative:page;mso-width-relative:margin;mso-height-relative:margin" coordsize="43631,4778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3" o:spid="_x0000_s1027" type="#_x0000_t75" alt="Hexagon 4" style="position:absolute;left:8312;width:35319;height:40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">
                <v:imagedata r:id="rId9" o:title="Hexagon 4"/>
              </v:shape>
              <v:shape id="Graphic 4" o:spid="_x0000_s1028" type="#_x0000_t75" alt="Hexagon 2" style="position:absolute;left:3206;top:10806;width:27718;height:32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">
                <v:imagedata r:id="rId10" o:title="Hexagon 2"/>
              </v:shape>
              <v:shape id="Graphic 5" o:spid="_x0000_s1029" type="#_x0000_t75" alt="Hexagon 1" style="position:absolute;top:22563;width:15830;height:18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">
                <v:imagedata r:id="rId11" o:title="Hexagon 1"/>
              </v:shape>
              <v:shape id="Graphic 6" o:spid="_x0000_s1030" type="#_x0000_t75" alt="Hexagon 3" style="position:absolute;left:22800;top:28738;width:16478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">
                <v:imagedata r:id="rId12" o:title="Hexagon 3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D4C3E" w14:textId="3EC96561" w:rsidR="006B56B1" w:rsidRDefault="006B56B1" w:rsidP="005C67C1">
    <w:pPr>
      <w:pStyle w:val="Footer"/>
    </w:pPr>
    <w:r>
      <w:rPr>
        <w:noProof/>
        <w:lang w:val="id-ID" w:eastAsia="id-ID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502A1637" wp14:editId="4FFA52C1">
              <wp:simplePos x="0" y="0"/>
              <wp:positionH relativeFrom="page">
                <wp:posOffset>4046548</wp:posOffset>
              </wp:positionH>
              <wp:positionV relativeFrom="page">
                <wp:posOffset>-1539942</wp:posOffset>
              </wp:positionV>
              <wp:extent cx="4361688" cy="4782312"/>
              <wp:effectExtent l="0" t="0" r="1270" b="0"/>
              <wp:wrapNone/>
              <wp:docPr id="1485056509" name="Group 148505650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361688" cy="4782312"/>
                        <a:chOff x="0" y="0"/>
                        <a:chExt cx="4363142" cy="4778829"/>
                      </a:xfrm>
                    </wpg:grpSpPr>
                    <pic:pic xmlns:pic="http://schemas.openxmlformats.org/drawingml/2006/picture">
                      <pic:nvPicPr>
                        <pic:cNvPr id="2078321002" name="Graphic 2078321002" descr="Hexagon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31272" y="0"/>
                          <a:ext cx="3531870" cy="40881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94723045" name="Graphic 1294723045" descr="Hexagon 2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20633" y="1080655"/>
                          <a:ext cx="2771775" cy="32035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38576087" name="Graphic 1138576087" descr="Hexagon 1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2256312"/>
                          <a:ext cx="1583055" cy="1832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1145113" name="Graphic 41145113" descr="Hexagon 3"/>
                        <pic:cNvPicPr>
                          <a:picLocks noChangeAspect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280062" y="2873829"/>
                          <a:ext cx="1647825" cy="1905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1A5457F" id="Group 1485056509" o:spid="_x0000_s1026" style="position:absolute;margin-left:318.65pt;margin-top:-121.25pt;width:343.45pt;height:376.55pt;z-index:251681792;mso-position-horizontal-relative:page;mso-position-vertical-relative:page;mso-width-relative:margin;mso-height-relative:margin" coordsize="43631,4778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2078321002" o:spid="_x0000_s1027" type="#_x0000_t75" alt="Hexagon 4" style="position:absolute;left:8312;width:35319;height:40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">
                <v:imagedata r:id="rId9" o:title="Hexagon 4"/>
              </v:shape>
              <v:shape id="Graphic 1294723045" o:spid="_x0000_s1028" type="#_x0000_t75" alt="Hexagon 2" style="position:absolute;left:3206;top:10806;width:27718;height:32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">
                <v:imagedata r:id="rId10" o:title="Hexagon 2"/>
              </v:shape>
              <v:shape id="Graphic 1138576087" o:spid="_x0000_s1029" type="#_x0000_t75" alt="Hexagon 1" style="position:absolute;top:22563;width:15830;height:18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">
                <v:imagedata r:id="rId11" o:title="Hexagon 1"/>
              </v:shape>
              <v:shape id="Graphic 41145113" o:spid="_x0000_s1030" type="#_x0000_t75" alt="Hexagon 3" style="position:absolute;left:22800;top:28738;width:16478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">
                <v:imagedata r:id="rId12" o:title="Hexagon 3"/>
              </v:shape>
              <w10:wrap anchorx="page" anchory="page"/>
            </v:group>
          </w:pict>
        </mc:Fallback>
      </mc:AlternateContent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BFED8A" wp14:editId="23087657">
              <wp:simplePos x="0" y="0"/>
              <wp:positionH relativeFrom="column">
                <wp:posOffset>446964</wp:posOffset>
              </wp:positionH>
              <wp:positionV relativeFrom="paragraph">
                <wp:posOffset>-51861</wp:posOffset>
              </wp:positionV>
              <wp:extent cx="2606723" cy="1828800"/>
              <wp:effectExtent l="0" t="0" r="0" b="635"/>
              <wp:wrapNone/>
              <wp:docPr id="1704857279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6723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A0B0DC" w14:textId="77777777" w:rsidR="006B56B1" w:rsidRPr="0065128A" w:rsidRDefault="006B56B1" w:rsidP="005C67C1">
                          <w:pPr>
                            <w:pStyle w:val="Footer"/>
                            <w:jc w:val="center"/>
                            <w:rPr>
                              <w:rFonts w:ascii="Meiryo UI" w:eastAsia="Meiryo UI" w:hAnsi="Meiryo UI" w:cs="Calisto MT"/>
                              <w:bCs/>
                              <w:noProof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Meiryo UI" w:eastAsia="Meiryo UI" w:hAnsi="Meiryo UI" w:cs="Calisto MT"/>
                              <w:bCs/>
                              <w:noProof/>
                              <w:color w:val="000000" w:themeColor="text1"/>
                              <w:lang w:val="id-ID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IKU / IKK </w:t>
                          </w:r>
                          <w:r>
                            <w:rPr>
                              <w:rFonts w:ascii="Meiryo UI" w:eastAsia="Meiryo UI" w:hAnsi="Meiryo UI" w:cs="Calisto MT"/>
                              <w:bCs/>
                              <w:noProof/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POLITEKNIK SUKABUMI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9BFED8A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35.2pt;margin-top:-4.1pt;width:205.25pt;height:2in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" filled="f" stroked="f">
              <v:textbox style="mso-fit-shape-to-text:t">
                <w:txbxContent>
                  <w:p w14:paraId="03A0B0DC" w14:textId="77777777" w:rsidR="00CA5474" w:rsidRPr="0065128A" w:rsidRDefault="00CA5474" w:rsidP="005C67C1">
                    <w:pPr>
                      <w:pStyle w:val="Footer"/>
                      <w:jc w:val="center"/>
                      <w:rPr>
                        <w:rFonts w:ascii="Meiryo UI" w:eastAsia="Meiryo UI" w:hAnsi="Meiryo UI" w:cs="Calisto MT"/>
                        <w:bCs/>
                        <w:noProof/>
                        <w:color w:val="000000" w:themeColor="text1"/>
                        <w:sz w:val="32"/>
                        <w:szCs w:val="3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Meiryo UI" w:eastAsia="Meiryo UI" w:hAnsi="Meiryo UI" w:cs="Calisto MT"/>
                        <w:bCs/>
                        <w:noProof/>
                        <w:color w:val="000000" w:themeColor="text1"/>
                        <w:lang w:val="id-ID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IKU / IKK </w:t>
                    </w:r>
                    <w:r>
                      <w:rPr>
                        <w:rFonts w:ascii="Meiryo UI" w:eastAsia="Meiryo UI" w:hAnsi="Meiryo UI" w:cs="Calisto MT"/>
                        <w:bCs/>
                        <w:noProof/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POLITEKNIK SUKABUMI</w:t>
                    </w:r>
                  </w:p>
                </w:txbxContent>
              </v:textbox>
            </v:shape>
          </w:pict>
        </mc:Fallback>
      </mc:AlternateContent>
    </w:r>
    <w:r w:rsidRPr="00AF5477">
      <w:rPr>
        <w:rFonts w:cs="Calisto MT"/>
        <w:b/>
        <w:bCs/>
        <w:i/>
        <w:iCs/>
        <w:noProof/>
        <w:sz w:val="19"/>
        <w:szCs w:val="19"/>
        <w:lang w:val="id-ID" w:eastAsia="id-ID"/>
      </w:rPr>
      <w:drawing>
        <wp:anchor distT="0" distB="0" distL="114300" distR="114300" simplePos="0" relativeHeight="251679744" behindDoc="0" locked="0" layoutInCell="1" allowOverlap="1" wp14:anchorId="16B0ABB8" wp14:editId="12B86998">
          <wp:simplePos x="0" y="0"/>
          <wp:positionH relativeFrom="column">
            <wp:posOffset>23495</wp:posOffset>
          </wp:positionH>
          <wp:positionV relativeFrom="paragraph">
            <wp:posOffset>-94615</wp:posOffset>
          </wp:positionV>
          <wp:extent cx="431165" cy="431165"/>
          <wp:effectExtent l="0" t="0" r="6985" b="6985"/>
          <wp:wrapNone/>
          <wp:docPr id="1864522877" name="Picture 1864522877" descr="Copy of LOGO MASTER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opy of LOGO MASTER2"/>
                  <pic:cNvPicPr>
                    <a:picLocks noChangeAspect="1" noChangeArrowheads="1"/>
                  </pic:cNvPicPr>
                </pic:nvPicPr>
                <pic:blipFill>
                  <a:blip r:embed="rId1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1165" cy="4311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7B7A517" wp14:editId="6B453806">
              <wp:simplePos x="0" y="0"/>
              <wp:positionH relativeFrom="column">
                <wp:posOffset>447675</wp:posOffset>
              </wp:positionH>
              <wp:positionV relativeFrom="paragraph">
                <wp:posOffset>-127635</wp:posOffset>
              </wp:positionV>
              <wp:extent cx="2847975" cy="352425"/>
              <wp:effectExtent l="0" t="0" r="0" b="9525"/>
              <wp:wrapNone/>
              <wp:docPr id="828168488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79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272123" w14:textId="77777777" w:rsidR="006B56B1" w:rsidRPr="005C67C1" w:rsidRDefault="006B56B1" w:rsidP="005C67C1">
                          <w:pPr>
                            <w:pStyle w:val="Footer"/>
                            <w:rPr>
                              <w:rFonts w:ascii="Meiryo UI" w:eastAsia="Meiryo UI" w:hAnsi="Meiryo UI" w:cs="Calisto MT"/>
                              <w:bCs/>
                              <w:noProof/>
                              <w:color w:val="000000" w:themeColor="text1"/>
                              <w:sz w:val="32"/>
                              <w:szCs w:val="32"/>
                              <w:u w:val="single"/>
                              <w:lang w:val="id-ID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B7A517" id="_x0000_s1034" type="#_x0000_t202" style="position:absolute;margin-left:35.25pt;margin-top:-10.05pt;width:224.25pt;height:27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" filled="f" stroked="f">
              <v:textbox>
                <w:txbxContent>
                  <w:p w14:paraId="0B272123" w14:textId="77777777" w:rsidR="00CA5474" w:rsidRPr="005C67C1" w:rsidRDefault="00CA5474" w:rsidP="005C67C1">
                    <w:pPr>
                      <w:pStyle w:val="Footer"/>
                      <w:rPr>
                        <w:rFonts w:ascii="Meiryo UI" w:eastAsia="Meiryo UI" w:hAnsi="Meiryo UI" w:cs="Calisto MT"/>
                        <w:bCs/>
                        <w:noProof/>
                        <w:color w:val="000000" w:themeColor="text1"/>
                        <w:sz w:val="32"/>
                        <w:szCs w:val="32"/>
                        <w:u w:val="single"/>
                        <w:lang w:val="id-ID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DA2A325" w14:textId="77777777" w:rsidR="006B56B1" w:rsidRDefault="006B56B1" w:rsidP="00C80644">
    <w:pPr>
      <w:pStyle w:val="Header"/>
      <w:spacing w:after="0"/>
    </w:pPr>
  </w:p>
  <w:p w14:paraId="335973E5" w14:textId="77777777" w:rsidR="006B56B1" w:rsidRDefault="006B56B1" w:rsidP="005C6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81141"/>
    <w:multiLevelType w:val="hybridMultilevel"/>
    <w:tmpl w:val="E3D4C070"/>
    <w:lvl w:ilvl="0" w:tplc="E9200818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69E1063"/>
    <w:multiLevelType w:val="hybridMultilevel"/>
    <w:tmpl w:val="B3821614"/>
    <w:lvl w:ilvl="0" w:tplc="9132B938">
      <w:start w:val="1"/>
      <w:numFmt w:val="upperLetter"/>
      <w:lvlText w:val="%1."/>
      <w:lvlJc w:val="left"/>
      <w:pPr>
        <w:ind w:left="1069" w:hanging="360"/>
      </w:pPr>
      <w:rPr>
        <w:rFonts w:ascii="Meiryo UI" w:eastAsia="Meiryo UI" w:hAnsi="Meiryo UI"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99384197">
    <w:abstractNumId w:val="1"/>
  </w:num>
  <w:num w:numId="2" w16cid:durableId="159921877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347"/>
    <w:rsid w:val="000309D2"/>
    <w:rsid w:val="000638C2"/>
    <w:rsid w:val="00072420"/>
    <w:rsid w:val="000825B7"/>
    <w:rsid w:val="0009422F"/>
    <w:rsid w:val="00094803"/>
    <w:rsid w:val="000976CD"/>
    <w:rsid w:val="000A5A50"/>
    <w:rsid w:val="000B1EA7"/>
    <w:rsid w:val="000C10D3"/>
    <w:rsid w:val="000D1151"/>
    <w:rsid w:val="000E43BA"/>
    <w:rsid w:val="00116CF0"/>
    <w:rsid w:val="00144C8E"/>
    <w:rsid w:val="00163FC7"/>
    <w:rsid w:val="00172D10"/>
    <w:rsid w:val="001769F2"/>
    <w:rsid w:val="00176BD7"/>
    <w:rsid w:val="00194F61"/>
    <w:rsid w:val="001A2155"/>
    <w:rsid w:val="001A3D6E"/>
    <w:rsid w:val="001B0F06"/>
    <w:rsid w:val="001B5F0D"/>
    <w:rsid w:val="001C1A68"/>
    <w:rsid w:val="001C62C8"/>
    <w:rsid w:val="001C66A1"/>
    <w:rsid w:val="001D07C6"/>
    <w:rsid w:val="001D1248"/>
    <w:rsid w:val="001D6999"/>
    <w:rsid w:val="001D74FA"/>
    <w:rsid w:val="001E6B8C"/>
    <w:rsid w:val="00202812"/>
    <w:rsid w:val="0023715C"/>
    <w:rsid w:val="00260E5B"/>
    <w:rsid w:val="00265408"/>
    <w:rsid w:val="00270A19"/>
    <w:rsid w:val="00274F3D"/>
    <w:rsid w:val="00285EF2"/>
    <w:rsid w:val="002A2E02"/>
    <w:rsid w:val="002A65BA"/>
    <w:rsid w:val="002D243B"/>
    <w:rsid w:val="002E20F4"/>
    <w:rsid w:val="00302691"/>
    <w:rsid w:val="00317467"/>
    <w:rsid w:val="00347CF8"/>
    <w:rsid w:val="00364944"/>
    <w:rsid w:val="00374C02"/>
    <w:rsid w:val="0037502A"/>
    <w:rsid w:val="0038009F"/>
    <w:rsid w:val="00387A09"/>
    <w:rsid w:val="003C2407"/>
    <w:rsid w:val="003D0F70"/>
    <w:rsid w:val="00407F4B"/>
    <w:rsid w:val="00421597"/>
    <w:rsid w:val="00426B2E"/>
    <w:rsid w:val="00426F60"/>
    <w:rsid w:val="004905AD"/>
    <w:rsid w:val="004E489A"/>
    <w:rsid w:val="004F53E9"/>
    <w:rsid w:val="00507B2E"/>
    <w:rsid w:val="00561054"/>
    <w:rsid w:val="00571900"/>
    <w:rsid w:val="005747FE"/>
    <w:rsid w:val="00577CEE"/>
    <w:rsid w:val="005924FA"/>
    <w:rsid w:val="005C67C1"/>
    <w:rsid w:val="005C7392"/>
    <w:rsid w:val="005D120C"/>
    <w:rsid w:val="006045D9"/>
    <w:rsid w:val="0060469A"/>
    <w:rsid w:val="00606334"/>
    <w:rsid w:val="00606B06"/>
    <w:rsid w:val="006131C6"/>
    <w:rsid w:val="00652301"/>
    <w:rsid w:val="00672FAE"/>
    <w:rsid w:val="00684939"/>
    <w:rsid w:val="00694109"/>
    <w:rsid w:val="006A3E75"/>
    <w:rsid w:val="006B56B1"/>
    <w:rsid w:val="006E0618"/>
    <w:rsid w:val="006F4F9E"/>
    <w:rsid w:val="006F534C"/>
    <w:rsid w:val="00701BAA"/>
    <w:rsid w:val="00732598"/>
    <w:rsid w:val="0075116F"/>
    <w:rsid w:val="007649FC"/>
    <w:rsid w:val="00765C21"/>
    <w:rsid w:val="007B7E71"/>
    <w:rsid w:val="007E4288"/>
    <w:rsid w:val="007F7312"/>
    <w:rsid w:val="00800CA2"/>
    <w:rsid w:val="00805C11"/>
    <w:rsid w:val="00814823"/>
    <w:rsid w:val="00814FAB"/>
    <w:rsid w:val="008162AB"/>
    <w:rsid w:val="00822E6B"/>
    <w:rsid w:val="00853DF7"/>
    <w:rsid w:val="0088026D"/>
    <w:rsid w:val="00882FEF"/>
    <w:rsid w:val="00883B68"/>
    <w:rsid w:val="008A25CD"/>
    <w:rsid w:val="008C5671"/>
    <w:rsid w:val="008D486A"/>
    <w:rsid w:val="008D5B92"/>
    <w:rsid w:val="008D6FFC"/>
    <w:rsid w:val="008E40CF"/>
    <w:rsid w:val="008F5585"/>
    <w:rsid w:val="00901939"/>
    <w:rsid w:val="009562F3"/>
    <w:rsid w:val="0096164A"/>
    <w:rsid w:val="009823B0"/>
    <w:rsid w:val="00985D19"/>
    <w:rsid w:val="00986EC2"/>
    <w:rsid w:val="009A4900"/>
    <w:rsid w:val="009A6320"/>
    <w:rsid w:val="009C5EDF"/>
    <w:rsid w:val="009D6A72"/>
    <w:rsid w:val="009F008A"/>
    <w:rsid w:val="00A00613"/>
    <w:rsid w:val="00A07AD0"/>
    <w:rsid w:val="00A272E4"/>
    <w:rsid w:val="00A80715"/>
    <w:rsid w:val="00AD1598"/>
    <w:rsid w:val="00AE1F0D"/>
    <w:rsid w:val="00B05AF4"/>
    <w:rsid w:val="00B211B4"/>
    <w:rsid w:val="00B224C3"/>
    <w:rsid w:val="00B31792"/>
    <w:rsid w:val="00B37AAD"/>
    <w:rsid w:val="00B625D5"/>
    <w:rsid w:val="00B7511E"/>
    <w:rsid w:val="00B75BD2"/>
    <w:rsid w:val="00B75F06"/>
    <w:rsid w:val="00B76B9C"/>
    <w:rsid w:val="00B903A7"/>
    <w:rsid w:val="00BD0125"/>
    <w:rsid w:val="00BD4F2A"/>
    <w:rsid w:val="00BD6F26"/>
    <w:rsid w:val="00BE2F1B"/>
    <w:rsid w:val="00C0277D"/>
    <w:rsid w:val="00C06AC4"/>
    <w:rsid w:val="00C077BB"/>
    <w:rsid w:val="00C13B2F"/>
    <w:rsid w:val="00C44264"/>
    <w:rsid w:val="00C44579"/>
    <w:rsid w:val="00C473EB"/>
    <w:rsid w:val="00C517AA"/>
    <w:rsid w:val="00C6165E"/>
    <w:rsid w:val="00C629D0"/>
    <w:rsid w:val="00C77B9D"/>
    <w:rsid w:val="00C80644"/>
    <w:rsid w:val="00C81809"/>
    <w:rsid w:val="00CA5474"/>
    <w:rsid w:val="00CB0B32"/>
    <w:rsid w:val="00CC62BC"/>
    <w:rsid w:val="00CD24A6"/>
    <w:rsid w:val="00CD4008"/>
    <w:rsid w:val="00CF06AA"/>
    <w:rsid w:val="00CF6324"/>
    <w:rsid w:val="00D02463"/>
    <w:rsid w:val="00D20C2E"/>
    <w:rsid w:val="00D23979"/>
    <w:rsid w:val="00D26E42"/>
    <w:rsid w:val="00D322E7"/>
    <w:rsid w:val="00DB0EF4"/>
    <w:rsid w:val="00DB39DA"/>
    <w:rsid w:val="00DB5A25"/>
    <w:rsid w:val="00DC2EB5"/>
    <w:rsid w:val="00DC668B"/>
    <w:rsid w:val="00DD1A79"/>
    <w:rsid w:val="00E02964"/>
    <w:rsid w:val="00E21235"/>
    <w:rsid w:val="00E35489"/>
    <w:rsid w:val="00E758C0"/>
    <w:rsid w:val="00E84D28"/>
    <w:rsid w:val="00E9176E"/>
    <w:rsid w:val="00E925FB"/>
    <w:rsid w:val="00E94337"/>
    <w:rsid w:val="00EA33F5"/>
    <w:rsid w:val="00EC023F"/>
    <w:rsid w:val="00ED67A5"/>
    <w:rsid w:val="00EF0D3F"/>
    <w:rsid w:val="00EF3347"/>
    <w:rsid w:val="00F27F05"/>
    <w:rsid w:val="00F76475"/>
    <w:rsid w:val="00F81247"/>
    <w:rsid w:val="00F832AC"/>
    <w:rsid w:val="00F92A5B"/>
    <w:rsid w:val="00FC0914"/>
    <w:rsid w:val="00FC66DB"/>
    <w:rsid w:val="00FD2FA9"/>
    <w:rsid w:val="00FD3DF8"/>
    <w:rsid w:val="00FF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2E7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812"/>
    <w:pPr>
      <w:spacing w:after="320" w:line="240" w:lineRule="auto"/>
    </w:pPr>
  </w:style>
  <w:style w:type="paragraph" w:styleId="Judul1">
    <w:name w:val="heading 1"/>
    <w:basedOn w:val="Normal"/>
    <w:next w:val="Normal"/>
    <w:link w:val="Judul1KAR"/>
    <w:uiPriority w:val="9"/>
    <w:qFormat/>
    <w:rsid w:val="004F53E9"/>
    <w:pPr>
      <w:keepNext/>
      <w:keepLines/>
      <w:shd w:val="clear" w:color="auto" w:fill="3F1D5A" w:themeFill="accent1"/>
      <w:spacing w:before="360" w:after="0"/>
      <w:outlineLvl w:val="0"/>
    </w:pPr>
    <w:rPr>
      <w:rFonts w:asciiTheme="majorHAnsi" w:eastAsiaTheme="majorEastAsia" w:hAnsiTheme="majorHAnsi" w:cstheme="majorBidi"/>
      <w:bCs/>
      <w:color w:val="FFFFFF" w:themeColor="background1"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202812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3F1D5A" w:themeColor="accent1"/>
      <w:sz w:val="28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1B0F06"/>
    <w:pPr>
      <w:keepNext/>
      <w:keepLines/>
      <w:spacing w:before="20" w:after="0"/>
      <w:outlineLvl w:val="2"/>
    </w:pPr>
    <w:rPr>
      <w:rFonts w:asciiTheme="majorHAnsi" w:eastAsiaTheme="majorEastAsia" w:hAnsiTheme="majorHAnsi" w:cstheme="majorBidi"/>
      <w:bCs/>
      <w:i/>
      <w:color w:val="CB400B" w:themeColor="text2" w:themeShade="BF"/>
      <w:sz w:val="23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B0F06"/>
    <w:pPr>
      <w:keepNext/>
      <w:keepLines/>
      <w:spacing w:before="200" w:after="0" w:line="264" w:lineRule="auto"/>
      <w:outlineLvl w:val="3"/>
    </w:pPr>
    <w:rPr>
      <w:rFonts w:asciiTheme="majorHAnsi" w:eastAsiaTheme="majorEastAsia" w:hAnsiTheme="majorHAnsi" w:cstheme="majorBidi"/>
      <w:bCs/>
      <w:i/>
      <w:iCs/>
      <w:color w:val="CB400B" w:themeColor="text2" w:themeShade="BF"/>
      <w:sz w:val="23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pPr>
      <w:keepNext/>
      <w:keepLines/>
      <w:spacing w:before="200" w:after="0" w:line="264" w:lineRule="auto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pPr>
      <w:keepNext/>
      <w:keepLines/>
      <w:spacing w:before="200" w:after="0" w:line="264" w:lineRule="auto"/>
      <w:outlineLvl w:val="5"/>
    </w:pPr>
    <w:rPr>
      <w:rFonts w:asciiTheme="majorHAnsi" w:eastAsiaTheme="majorEastAsia" w:hAnsiTheme="majorHAnsi" w:cstheme="majorBidi"/>
      <w:i/>
      <w:iCs/>
      <w:color w:val="000000"/>
      <w:sz w:val="21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pPr>
      <w:keepNext/>
      <w:keepLines/>
      <w:spacing w:before="200" w:after="0" w:line="264" w:lineRule="auto"/>
      <w:outlineLvl w:val="6"/>
    </w:pPr>
    <w:rPr>
      <w:rFonts w:asciiTheme="majorHAnsi" w:eastAsiaTheme="majorEastAsia" w:hAnsiTheme="majorHAnsi" w:cstheme="majorBidi"/>
      <w:i/>
      <w:iCs/>
      <w:color w:val="000000"/>
      <w:sz w:val="21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pPr>
      <w:keepNext/>
      <w:keepLines/>
      <w:spacing w:before="200" w:after="0" w:line="264" w:lineRule="auto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pPr>
      <w:keepNext/>
      <w:keepLines/>
      <w:spacing w:before="200" w:after="0" w:line="264" w:lineRule="auto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F53E9"/>
    <w:rPr>
      <w:rFonts w:asciiTheme="majorHAnsi" w:eastAsiaTheme="majorEastAsia" w:hAnsiTheme="majorHAnsi" w:cstheme="majorBidi"/>
      <w:bCs/>
      <w:color w:val="FFFFFF" w:themeColor="background1"/>
      <w:sz w:val="28"/>
      <w:szCs w:val="32"/>
      <w:shd w:val="clear" w:color="auto" w:fill="3F1D5A" w:themeFill="accent1"/>
    </w:rPr>
  </w:style>
  <w:style w:type="character" w:customStyle="1" w:styleId="Judul2KAR">
    <w:name w:val="Judul 2 KAR"/>
    <w:basedOn w:val="FontParagrafDefault"/>
    <w:link w:val="Judul2"/>
    <w:uiPriority w:val="9"/>
    <w:rsid w:val="00202812"/>
    <w:rPr>
      <w:rFonts w:asciiTheme="majorHAnsi" w:eastAsiaTheme="majorEastAsia" w:hAnsiTheme="majorHAnsi" w:cstheme="majorBidi"/>
      <w:b/>
      <w:bCs/>
      <w:color w:val="3F1D5A" w:themeColor="accent1"/>
      <w:sz w:val="28"/>
      <w:szCs w:val="26"/>
    </w:rPr>
  </w:style>
  <w:style w:type="character" w:customStyle="1" w:styleId="Judul3KAR">
    <w:name w:val="Judul 3 KAR"/>
    <w:basedOn w:val="FontParagrafDefault"/>
    <w:link w:val="Judul3"/>
    <w:rsid w:val="001B0F06"/>
    <w:rPr>
      <w:rFonts w:asciiTheme="majorHAnsi" w:eastAsiaTheme="majorEastAsia" w:hAnsiTheme="majorHAnsi" w:cstheme="majorBidi"/>
      <w:bCs/>
      <w:i/>
      <w:color w:val="CB400B" w:themeColor="text2" w:themeShade="BF"/>
      <w:sz w:val="23"/>
    </w:rPr>
  </w:style>
  <w:style w:type="paragraph" w:styleId="Judul">
    <w:name w:val="Title"/>
    <w:basedOn w:val="Normal"/>
    <w:next w:val="Normal"/>
    <w:link w:val="JudulKAR"/>
    <w:uiPriority w:val="10"/>
    <w:qFormat/>
    <w:rsid w:val="00202812"/>
    <w:pPr>
      <w:spacing w:after="0"/>
    </w:pPr>
    <w:rPr>
      <w:rFonts w:asciiTheme="majorHAnsi" w:eastAsiaTheme="majorEastAsia" w:hAnsiTheme="majorHAnsi" w:cstheme="majorBidi"/>
      <w:b/>
      <w:color w:val="CB400B" w:themeColor="text2" w:themeShade="BF"/>
      <w:spacing w:val="5"/>
      <w:kern w:val="28"/>
      <w:sz w:val="44"/>
      <w:szCs w:val="56"/>
      <w14:ligatures w14:val="standardContextual"/>
      <w14:cntxtAlts/>
    </w:rPr>
  </w:style>
  <w:style w:type="character" w:customStyle="1" w:styleId="JudulKAR">
    <w:name w:val="Judul KAR"/>
    <w:basedOn w:val="FontParagrafDefault"/>
    <w:link w:val="Judul"/>
    <w:uiPriority w:val="10"/>
    <w:rsid w:val="00202812"/>
    <w:rPr>
      <w:rFonts w:asciiTheme="majorHAnsi" w:eastAsiaTheme="majorEastAsia" w:hAnsiTheme="majorHAnsi" w:cstheme="majorBidi"/>
      <w:b/>
      <w:color w:val="CB400B" w:themeColor="text2" w:themeShade="BF"/>
      <w:spacing w:val="5"/>
      <w:kern w:val="28"/>
      <w:sz w:val="44"/>
      <w:szCs w:val="56"/>
      <w14:ligatures w14:val="standardContextual"/>
      <w14:cntxtAlts/>
    </w:rPr>
  </w:style>
  <w:style w:type="paragraph" w:styleId="Subjudul">
    <w:name w:val="Subtitle"/>
    <w:basedOn w:val="Normal"/>
    <w:next w:val="Normal"/>
    <w:link w:val="SubjudulKAR"/>
    <w:uiPriority w:val="11"/>
    <w:qFormat/>
    <w:rsid w:val="00202812"/>
    <w:pPr>
      <w:numPr>
        <w:ilvl w:val="1"/>
      </w:numPr>
      <w:spacing w:after="0"/>
    </w:pPr>
    <w:rPr>
      <w:rFonts w:eastAsiaTheme="majorEastAsia" w:cstheme="majorBidi"/>
      <w:b/>
      <w:iCs/>
      <w:color w:val="272063" w:themeColor="accent3"/>
      <w:spacing w:val="15"/>
      <w:sz w:val="28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202812"/>
    <w:rPr>
      <w:rFonts w:eastAsiaTheme="majorEastAsia" w:cstheme="majorBidi"/>
      <w:b/>
      <w:iCs/>
      <w:color w:val="272063" w:themeColor="accent3"/>
      <w:spacing w:val="15"/>
      <w:sz w:val="28"/>
      <w:szCs w:val="24"/>
    </w:rPr>
  </w:style>
  <w:style w:type="paragraph" w:styleId="Header">
    <w:name w:val="header"/>
    <w:basedOn w:val="Normal"/>
    <w:link w:val="HeaderK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KAR">
    <w:name w:val="Header KAR"/>
    <w:basedOn w:val="FontParagrafDefault"/>
    <w:link w:val="Header"/>
    <w:uiPriority w:val="99"/>
    <w:rPr>
      <w:rFonts w:eastAsiaTheme="minorEastAsia"/>
    </w:rPr>
  </w:style>
  <w:style w:type="paragraph" w:styleId="TidakAdaSpasi">
    <w:name w:val="No Spacing"/>
    <w:link w:val="TidakAdaSpasiKAR"/>
    <w:uiPriority w:val="1"/>
    <w:qFormat/>
    <w:pPr>
      <w:spacing w:after="0" w:line="240" w:lineRule="auto"/>
    </w:pPr>
  </w:style>
  <w:style w:type="character" w:customStyle="1" w:styleId="TidakAdaSpasiKAR">
    <w:name w:val="Tidak Ada Spasi KAR"/>
    <w:basedOn w:val="FontParagrafDefault"/>
    <w:link w:val="TidakAdaSpasi"/>
    <w:uiPriority w:val="1"/>
  </w:style>
  <w:style w:type="paragraph" w:styleId="TeksBalon">
    <w:name w:val="Balloon Text"/>
    <w:basedOn w:val="Normal"/>
    <w:link w:val="TeksBalonKAR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Pr>
      <w:rFonts w:ascii="Tahoma" w:eastAsiaTheme="minorEastAsia" w:hAnsi="Tahoma" w:cs="Tahoma"/>
      <w:sz w:val="16"/>
      <w:szCs w:val="16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B0F06"/>
    <w:rPr>
      <w:rFonts w:asciiTheme="majorHAnsi" w:eastAsiaTheme="majorEastAsia" w:hAnsiTheme="majorHAnsi" w:cstheme="majorBidi"/>
      <w:bCs/>
      <w:i/>
      <w:iCs/>
      <w:color w:val="CB400B" w:themeColor="text2" w:themeShade="BF"/>
      <w:sz w:val="23"/>
    </w:rPr>
  </w:style>
  <w:style w:type="character" w:customStyle="1" w:styleId="Judul5KAR">
    <w:name w:val="Judul 5 KAR"/>
    <w:basedOn w:val="FontParagrafDefault"/>
    <w:link w:val="Judul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Judul6KAR">
    <w:name w:val="Judul 6 KAR"/>
    <w:basedOn w:val="FontParagrafDefault"/>
    <w:link w:val="Judul6"/>
    <w:uiPriority w:val="9"/>
    <w:semiHidden/>
    <w:rPr>
      <w:rFonts w:asciiTheme="majorHAnsi" w:eastAsiaTheme="majorEastAsia" w:hAnsiTheme="majorHAnsi" w:cstheme="majorBidi"/>
      <w:i/>
      <w:iCs/>
      <w:color w:val="000000"/>
      <w:sz w:val="21"/>
    </w:rPr>
  </w:style>
  <w:style w:type="character" w:customStyle="1" w:styleId="Judul7KAR">
    <w:name w:val="Judul 7 KAR"/>
    <w:basedOn w:val="FontParagrafDefault"/>
    <w:link w:val="Judul7"/>
    <w:uiPriority w:val="9"/>
    <w:semiHidden/>
    <w:rPr>
      <w:rFonts w:asciiTheme="majorHAnsi" w:eastAsiaTheme="majorEastAsia" w:hAnsiTheme="majorHAnsi" w:cstheme="majorBidi"/>
      <w:i/>
      <w:iCs/>
      <w:color w:val="000000"/>
      <w:sz w:val="21"/>
    </w:rPr>
  </w:style>
  <w:style w:type="character" w:customStyle="1" w:styleId="Judul8KAR">
    <w:name w:val="Judul 8 KAR"/>
    <w:basedOn w:val="FontParagrafDefault"/>
    <w:link w:val="Judul8"/>
    <w:uiPriority w:val="9"/>
    <w:semiHidden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1B0F06"/>
    <w:rPr>
      <w:b/>
      <w:bCs/>
      <w:color w:val="CB400B" w:themeColor="text2" w:themeShade="BF"/>
      <w:sz w:val="18"/>
      <w:szCs w:val="18"/>
    </w:rPr>
  </w:style>
  <w:style w:type="character" w:styleId="Kuat">
    <w:name w:val="Strong"/>
    <w:basedOn w:val="FontParagrafDefault"/>
    <w:uiPriority w:val="22"/>
    <w:qFormat/>
    <w:rPr>
      <w:b/>
      <w:bCs/>
    </w:rPr>
  </w:style>
  <w:style w:type="character" w:styleId="Penekanan">
    <w:name w:val="Emphasis"/>
    <w:basedOn w:val="FontParagrafDefault"/>
    <w:uiPriority w:val="20"/>
    <w:qFormat/>
    <w:rPr>
      <w:i/>
      <w:iCs/>
      <w:color w:val="auto"/>
    </w:rPr>
  </w:style>
  <w:style w:type="paragraph" w:styleId="DaftarParagraf">
    <w:name w:val="List Paragraph"/>
    <w:basedOn w:val="Normal"/>
    <w:uiPriority w:val="34"/>
    <w:qFormat/>
    <w:pPr>
      <w:spacing w:after="160"/>
      <w:ind w:left="1008" w:hanging="288"/>
    </w:pPr>
    <w:rPr>
      <w:rFonts w:eastAsiaTheme="minorHAnsi"/>
      <w:sz w:val="21"/>
    </w:rPr>
  </w:style>
  <w:style w:type="paragraph" w:styleId="Kutipan">
    <w:name w:val="Quote"/>
    <w:basedOn w:val="Normal"/>
    <w:next w:val="Normal"/>
    <w:link w:val="KutipanKAR"/>
    <w:uiPriority w:val="29"/>
    <w:qFormat/>
    <w:pPr>
      <w:spacing w:before="160" w:after="160" w:line="300" w:lineRule="auto"/>
      <w:ind w:left="144" w:right="144"/>
      <w:jc w:val="center"/>
    </w:pPr>
    <w:rPr>
      <w:rFonts w:asciiTheme="majorHAnsi" w:hAnsiTheme="majorHAnsi"/>
      <w:i/>
      <w:iCs/>
      <w:color w:val="3F1D5A" w:themeColor="accent1"/>
      <w:sz w:val="24"/>
      <w:lang w:bidi="hi-IN"/>
    </w:rPr>
  </w:style>
  <w:style w:type="character" w:customStyle="1" w:styleId="KutipanKAR">
    <w:name w:val="Kutipan KAR"/>
    <w:basedOn w:val="FontParagrafDefault"/>
    <w:link w:val="Kutipan"/>
    <w:uiPriority w:val="29"/>
    <w:rPr>
      <w:rFonts w:asciiTheme="majorHAnsi" w:hAnsiTheme="majorHAnsi"/>
      <w:i/>
      <w:iCs/>
      <w:color w:val="auto"/>
      <w:sz w:val="24"/>
      <w:lang w:bidi="hi-IN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83B68"/>
    <w:pPr>
      <w:shd w:val="clear" w:color="auto" w:fill="3F1D5A" w:themeFill="accent1"/>
      <w:jc w:val="center"/>
    </w:pPr>
    <w:rPr>
      <w:rFonts w:asciiTheme="majorHAnsi" w:eastAsiaTheme="majorEastAsia" w:hAnsiTheme="majorHAnsi"/>
      <w:bCs/>
      <w:iCs/>
      <w:color w:val="FFFFFF" w:themeColor="background1"/>
      <w:lang w:bidi="hi-IN"/>
      <w14:ligatures w14:val="standardContextual"/>
      <w14:cntxtAlts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83B68"/>
    <w:rPr>
      <w:rFonts w:asciiTheme="majorHAnsi" w:eastAsiaTheme="majorEastAsia" w:hAnsiTheme="majorHAnsi"/>
      <w:bCs/>
      <w:iCs/>
      <w:color w:val="FFFFFF" w:themeColor="background1"/>
      <w:shd w:val="clear" w:color="auto" w:fill="3F1D5A" w:themeFill="accent1"/>
      <w:lang w:bidi="hi-IN"/>
      <w14:ligatures w14:val="standardContextual"/>
      <w14:cntxtAlts/>
    </w:rPr>
  </w:style>
  <w:style w:type="character" w:styleId="PenekananHalus">
    <w:name w:val="Subtle Emphasis"/>
    <w:basedOn w:val="FontParagrafDefault"/>
    <w:uiPriority w:val="19"/>
    <w:qFormat/>
    <w:rPr>
      <w:i/>
      <w:iCs/>
      <w:color w:val="auto"/>
    </w:rPr>
  </w:style>
  <w:style w:type="character" w:styleId="PenekananKeras">
    <w:name w:val="Intense Emphasis"/>
    <w:basedOn w:val="FontParagrafDefault"/>
    <w:uiPriority w:val="21"/>
    <w:qFormat/>
    <w:rPr>
      <w:b/>
      <w:bCs/>
      <w:i/>
      <w:iCs/>
      <w:caps w:val="0"/>
      <w:smallCaps w:val="0"/>
      <w:color w:val="auto"/>
    </w:rPr>
  </w:style>
  <w:style w:type="character" w:styleId="ReferensiRumit">
    <w:name w:val="Subtle Reference"/>
    <w:basedOn w:val="FontParagrafDefault"/>
    <w:uiPriority w:val="31"/>
    <w:qFormat/>
    <w:rPr>
      <w:smallCaps/>
      <w:color w:val="auto"/>
      <w:u w:val="single"/>
    </w:rPr>
  </w:style>
  <w:style w:type="character" w:styleId="ReferensiyangSering">
    <w:name w:val="Intense Reference"/>
    <w:basedOn w:val="FontParagrafDefault"/>
    <w:uiPriority w:val="32"/>
    <w:qFormat/>
    <w:rPr>
      <w:b/>
      <w:bCs/>
      <w:caps w:val="0"/>
      <w:smallCaps w:val="0"/>
      <w:color w:val="auto"/>
      <w:spacing w:val="5"/>
      <w:u w:val="single"/>
    </w:rPr>
  </w:style>
  <w:style w:type="character" w:styleId="JudulBuku">
    <w:name w:val="Book Title"/>
    <w:basedOn w:val="FontParagrafDefault"/>
    <w:uiPriority w:val="33"/>
    <w:qFormat/>
    <w:rPr>
      <w:b/>
      <w:bCs/>
      <w:caps w:val="0"/>
      <w:smallCaps/>
      <w:spacing w:val="10"/>
    </w:rPr>
  </w:style>
  <w:style w:type="paragraph" w:styleId="JudulTOC">
    <w:name w:val="TOC Heading"/>
    <w:basedOn w:val="Judul1"/>
    <w:next w:val="Normal"/>
    <w:uiPriority w:val="39"/>
    <w:unhideWhenUsed/>
    <w:qFormat/>
    <w:pPr>
      <w:spacing w:before="480" w:line="276" w:lineRule="auto"/>
      <w:outlineLvl w:val="9"/>
    </w:pPr>
    <w:rPr>
      <w:b/>
      <w:i/>
      <w:szCs w:val="28"/>
    </w:rPr>
  </w:style>
  <w:style w:type="character" w:styleId="Tempatpenampungteks">
    <w:name w:val="Placeholder Text"/>
    <w:basedOn w:val="FontParagrafDefault"/>
    <w:uiPriority w:val="99"/>
    <w:semiHidden/>
    <w:rPr>
      <w:color w:val="808080"/>
    </w:rPr>
  </w:style>
  <w:style w:type="paragraph" w:styleId="Footer">
    <w:name w:val="footer"/>
    <w:basedOn w:val="Normal"/>
    <w:link w:val="FooterK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KAR">
    <w:name w:val="Footer KAR"/>
    <w:basedOn w:val="FontParagrafDefault"/>
    <w:link w:val="Footer"/>
    <w:uiPriority w:val="99"/>
  </w:style>
  <w:style w:type="table" w:styleId="KisiTabel">
    <w:name w:val="Table Grid"/>
    <w:basedOn w:val="TabelNormal"/>
    <w:uiPriority w:val="59"/>
    <w:unhideWhenUsed/>
    <w:rsid w:val="00B90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Biasa4">
    <w:name w:val="Plain Table 4"/>
    <w:basedOn w:val="TabelNormal"/>
    <w:uiPriority w:val="44"/>
    <w:rsid w:val="00B903A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ReportTitle">
    <w:name w:val="Report Title"/>
    <w:basedOn w:val="Judul"/>
    <w:link w:val="ReportTitleChar"/>
    <w:qFormat/>
    <w:rsid w:val="008F5585"/>
    <w:pPr>
      <w:contextualSpacing/>
      <w:jc w:val="center"/>
    </w:pPr>
    <w:rPr>
      <w:b w:val="0"/>
    </w:rPr>
  </w:style>
  <w:style w:type="character" w:customStyle="1" w:styleId="ReportTitleChar">
    <w:name w:val="Report Title Char"/>
    <w:basedOn w:val="JudulKAR"/>
    <w:link w:val="ReportTitle"/>
    <w:rsid w:val="008F5585"/>
    <w:rPr>
      <w:rFonts w:asciiTheme="majorHAnsi" w:eastAsiaTheme="majorEastAsia" w:hAnsiTheme="majorHAnsi" w:cstheme="majorBidi"/>
      <w:b w:val="0"/>
      <w:color w:val="CB400B" w:themeColor="text2" w:themeShade="BF"/>
      <w:spacing w:val="5"/>
      <w:kern w:val="28"/>
      <w:sz w:val="44"/>
      <w:szCs w:val="56"/>
      <w14:ligatures w14:val="standardContextual"/>
      <w14:cntxtAlts/>
    </w:rPr>
  </w:style>
  <w:style w:type="character" w:styleId="HiperlinkyangDiikuti">
    <w:name w:val="FollowedHyperlink"/>
    <w:basedOn w:val="FontParagrafDefault"/>
    <w:uiPriority w:val="99"/>
    <w:semiHidden/>
    <w:unhideWhenUsed/>
    <w:rsid w:val="001B0F06"/>
    <w:rPr>
      <w:color w:val="575F63" w:themeColor="accent6" w:themeShade="BF"/>
      <w:u w:val="single"/>
    </w:rPr>
  </w:style>
  <w:style w:type="character" w:styleId="Hyperlink">
    <w:name w:val="Hyperlink"/>
    <w:basedOn w:val="FontParagrafDefault"/>
    <w:uiPriority w:val="99"/>
    <w:unhideWhenUsed/>
    <w:rsid w:val="001B0F06"/>
    <w:rPr>
      <w:color w:val="217084" w:themeColor="accent4" w:themeShade="80"/>
      <w:u w:val="single"/>
    </w:rPr>
  </w:style>
  <w:style w:type="character" w:customStyle="1" w:styleId="UnresolvedMention1">
    <w:name w:val="Unresolved Mention1"/>
    <w:basedOn w:val="FontParagrafDefault"/>
    <w:uiPriority w:val="99"/>
    <w:semiHidden/>
    <w:unhideWhenUsed/>
    <w:rsid w:val="001B0F06"/>
    <w:rPr>
      <w:color w:val="595959" w:themeColor="text1" w:themeTint="A6"/>
      <w:shd w:val="clear" w:color="auto" w:fill="E1DFDD"/>
    </w:rPr>
  </w:style>
  <w:style w:type="character" w:customStyle="1" w:styleId="UnresolvedMention2">
    <w:name w:val="Unresolved Mention2"/>
    <w:basedOn w:val="FontParagrafDefault"/>
    <w:uiPriority w:val="99"/>
    <w:semiHidden/>
    <w:unhideWhenUsed/>
    <w:rsid w:val="005C67C1"/>
    <w:rPr>
      <w:color w:val="605E5C"/>
      <w:shd w:val="clear" w:color="auto" w:fill="E1DFDD"/>
    </w:rPr>
  </w:style>
  <w:style w:type="paragraph" w:styleId="TeksIsi">
    <w:name w:val="Body Text"/>
    <w:basedOn w:val="Normal"/>
    <w:link w:val="TeksIsiKAR"/>
    <w:uiPriority w:val="1"/>
    <w:qFormat/>
    <w:rsid w:val="00BD6F26"/>
    <w:pPr>
      <w:widowControl w:val="0"/>
      <w:autoSpaceDE w:val="0"/>
      <w:autoSpaceDN w:val="0"/>
      <w:spacing w:after="0"/>
    </w:pPr>
    <w:rPr>
      <w:rFonts w:ascii="Arial MT" w:eastAsia="Arial MT" w:hAnsi="Arial MT" w:cs="Arial MT"/>
      <w:lang w:val="id"/>
    </w:rPr>
  </w:style>
  <w:style w:type="character" w:customStyle="1" w:styleId="TeksIsiKAR">
    <w:name w:val="Teks Isi KAR"/>
    <w:basedOn w:val="FontParagrafDefault"/>
    <w:link w:val="TeksIsi"/>
    <w:uiPriority w:val="1"/>
    <w:rsid w:val="00BD6F26"/>
    <w:rPr>
      <w:rFonts w:ascii="Arial MT" w:eastAsia="Arial MT" w:hAnsi="Arial MT" w:cs="Arial MT"/>
      <w:lang w:val="id"/>
    </w:rPr>
  </w:style>
  <w:style w:type="paragraph" w:styleId="IndenTeksIsi2">
    <w:name w:val="Body Text Indent 2"/>
    <w:basedOn w:val="Normal"/>
    <w:link w:val="IndenTeksIsi2KAR"/>
    <w:uiPriority w:val="99"/>
    <w:unhideWhenUsed/>
    <w:rsid w:val="00C81809"/>
    <w:pPr>
      <w:spacing w:after="120" w:line="480" w:lineRule="auto"/>
      <w:ind w:left="283"/>
    </w:pPr>
  </w:style>
  <w:style w:type="character" w:customStyle="1" w:styleId="IndenTeksIsi2KAR">
    <w:name w:val="Inden Teks Isi 2 KAR"/>
    <w:basedOn w:val="FontParagrafDefault"/>
    <w:link w:val="IndenTeksIsi2"/>
    <w:uiPriority w:val="99"/>
    <w:rsid w:val="00C81809"/>
  </w:style>
  <w:style w:type="table" w:styleId="TabelKisi4-Aksen2">
    <w:name w:val="Grid Table 4 Accent 2"/>
    <w:basedOn w:val="TabelNormal"/>
    <w:uiPriority w:val="49"/>
    <w:rsid w:val="001A3D6E"/>
    <w:pPr>
      <w:spacing w:after="0" w:line="240" w:lineRule="auto"/>
    </w:pPr>
    <w:tblPr>
      <w:tblStyleRowBandSize w:val="1"/>
      <w:tblStyleColBandSize w:val="1"/>
      <w:tblBorders>
        <w:top w:val="single" w:sz="4" w:space="0" w:color="FAC47D" w:themeColor="accent2" w:themeTint="99"/>
        <w:left w:val="single" w:sz="4" w:space="0" w:color="FAC47D" w:themeColor="accent2" w:themeTint="99"/>
        <w:bottom w:val="single" w:sz="4" w:space="0" w:color="FAC47D" w:themeColor="accent2" w:themeTint="99"/>
        <w:right w:val="single" w:sz="4" w:space="0" w:color="FAC47D" w:themeColor="accent2" w:themeTint="99"/>
        <w:insideH w:val="single" w:sz="4" w:space="0" w:color="FAC47D" w:themeColor="accent2" w:themeTint="99"/>
        <w:insideV w:val="single" w:sz="4" w:space="0" w:color="FAC47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E28" w:themeColor="accent2"/>
          <w:left w:val="single" w:sz="4" w:space="0" w:color="F79E28" w:themeColor="accent2"/>
          <w:bottom w:val="single" w:sz="4" w:space="0" w:color="F79E28" w:themeColor="accent2"/>
          <w:right w:val="single" w:sz="4" w:space="0" w:color="F79E28" w:themeColor="accent2"/>
          <w:insideH w:val="nil"/>
          <w:insideV w:val="nil"/>
        </w:tcBorders>
        <w:shd w:val="clear" w:color="auto" w:fill="F79E28" w:themeFill="accent2"/>
      </w:tcPr>
    </w:tblStylePr>
    <w:tblStylePr w:type="lastRow">
      <w:rPr>
        <w:b/>
        <w:bCs/>
      </w:rPr>
      <w:tblPr/>
      <w:tcPr>
        <w:tcBorders>
          <w:top w:val="double" w:sz="4" w:space="0" w:color="F79E2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3" w:themeFill="accent2" w:themeFillTint="33"/>
      </w:tcPr>
    </w:tblStylePr>
    <w:tblStylePr w:type="band1Horz">
      <w:tblPr/>
      <w:tcPr>
        <w:shd w:val="clear" w:color="auto" w:fill="FDEBD3" w:themeFill="accent2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625D5"/>
    <w:pPr>
      <w:spacing w:after="100"/>
    </w:pPr>
  </w:style>
  <w:style w:type="character" w:styleId="ReferensiKomentar">
    <w:name w:val="annotation reference"/>
    <w:basedOn w:val="FontParagrafDefault"/>
    <w:uiPriority w:val="99"/>
    <w:semiHidden/>
    <w:unhideWhenUsed/>
    <w:rsid w:val="00347CF8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347CF8"/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semiHidden/>
    <w:rsid w:val="00347CF8"/>
    <w:rPr>
      <w:sz w:val="20"/>
      <w:szCs w:val="20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347CF8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347CF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7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22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21.jpe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20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10" Type="http://schemas.openxmlformats.org/officeDocument/2006/relationships/image" Target="media/image1.png"/><Relationship Id="rId19" Type="http://schemas.openxmlformats.org/officeDocument/2006/relationships/footer" Target="foot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Relationship Id="rId22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24.png"/><Relationship Id="rId3" Type="http://schemas.openxmlformats.org/officeDocument/2006/relationships/image" Target="media/image12.png"/><Relationship Id="rId7" Type="http://schemas.openxmlformats.org/officeDocument/2006/relationships/image" Target="media/image23.png"/><Relationship Id="rId2" Type="http://schemas.openxmlformats.org/officeDocument/2006/relationships/image" Target="media/image11.svg"/><Relationship Id="rId1" Type="http://schemas.openxmlformats.org/officeDocument/2006/relationships/image" Target="media/image10.png"/><Relationship Id="rId6" Type="http://schemas.openxmlformats.org/officeDocument/2006/relationships/image" Target="media/image18.svg"/><Relationship Id="rId11" Type="http://schemas.openxmlformats.org/officeDocument/2006/relationships/image" Target="media/image19.svg"/><Relationship Id="rId5" Type="http://schemas.openxmlformats.org/officeDocument/2006/relationships/image" Target="media/image17.png"/><Relationship Id="rId10" Type="http://schemas.openxmlformats.org/officeDocument/2006/relationships/image" Target="media/image2.png"/><Relationship Id="rId4" Type="http://schemas.openxmlformats.org/officeDocument/2006/relationships/image" Target="media/image13.svg"/><Relationship Id="rId9" Type="http://schemas.openxmlformats.org/officeDocument/2006/relationships/image" Target="media/image25.png"/></Relationships>
</file>

<file path=word/_rels/footer4.xml.rels><?xml version="1.0" encoding="UTF-8" standalone="yes"?>
<Relationships xmlns="http://schemas.openxmlformats.org/package/2006/relationships"><Relationship Id="rId8" Type="http://schemas.openxmlformats.org/officeDocument/2006/relationships/image" Target="media/image27.png"/><Relationship Id="rId3" Type="http://schemas.openxmlformats.org/officeDocument/2006/relationships/image" Target="media/image12.png"/><Relationship Id="rId7" Type="http://schemas.openxmlformats.org/officeDocument/2006/relationships/image" Target="media/image26.png"/><Relationship Id="rId2" Type="http://schemas.openxmlformats.org/officeDocument/2006/relationships/image" Target="media/image11.svg"/><Relationship Id="rId1" Type="http://schemas.openxmlformats.org/officeDocument/2006/relationships/image" Target="media/image10.png"/><Relationship Id="rId6" Type="http://schemas.openxmlformats.org/officeDocument/2006/relationships/image" Target="media/image18.svg"/><Relationship Id="rId11" Type="http://schemas.openxmlformats.org/officeDocument/2006/relationships/image" Target="media/image19.svg"/><Relationship Id="rId5" Type="http://schemas.openxmlformats.org/officeDocument/2006/relationships/image" Target="media/image17.png"/><Relationship Id="rId10" Type="http://schemas.openxmlformats.org/officeDocument/2006/relationships/image" Target="media/image2.png"/><Relationship Id="rId4" Type="http://schemas.openxmlformats.org/officeDocument/2006/relationships/image" Target="media/image13.svg"/><Relationship Id="rId9" Type="http://schemas.openxmlformats.org/officeDocument/2006/relationships/image" Target="media/image28.png"/></Relationships>
</file>

<file path=word/_rels/footer6.xml.rels><?xml version="1.0" encoding="UTF-8" standalone="yes"?>
<Relationships xmlns="http://schemas.openxmlformats.org/package/2006/relationships"><Relationship Id="rId8" Type="http://schemas.openxmlformats.org/officeDocument/2006/relationships/image" Target="media/image27.png"/><Relationship Id="rId3" Type="http://schemas.openxmlformats.org/officeDocument/2006/relationships/image" Target="media/image12.png"/><Relationship Id="rId7" Type="http://schemas.openxmlformats.org/officeDocument/2006/relationships/image" Target="media/image33.png"/><Relationship Id="rId2" Type="http://schemas.openxmlformats.org/officeDocument/2006/relationships/image" Target="media/image30.svg"/><Relationship Id="rId1" Type="http://schemas.openxmlformats.org/officeDocument/2006/relationships/image" Target="media/image29.png"/><Relationship Id="rId6" Type="http://schemas.openxmlformats.org/officeDocument/2006/relationships/image" Target="media/image32.svg"/><Relationship Id="rId11" Type="http://schemas.openxmlformats.org/officeDocument/2006/relationships/image" Target="media/image35.svg"/><Relationship Id="rId5" Type="http://schemas.openxmlformats.org/officeDocument/2006/relationships/image" Target="media/image17.png"/><Relationship Id="rId10" Type="http://schemas.openxmlformats.org/officeDocument/2006/relationships/image" Target="media/image34.png"/><Relationship Id="rId4" Type="http://schemas.openxmlformats.org/officeDocument/2006/relationships/image" Target="media/image31.svg"/><Relationship Id="rId9" Type="http://schemas.openxmlformats.org/officeDocument/2006/relationships/image" Target="media/image28.png"/></Relationships>
</file>

<file path=word/_rels/footer7.xml.rels><?xml version="1.0" encoding="UTF-8" standalone="yes"?>
<Relationships xmlns="http://schemas.openxmlformats.org/package/2006/relationships"><Relationship Id="rId8" Type="http://schemas.openxmlformats.org/officeDocument/2006/relationships/image" Target="media/image32.svg"/><Relationship Id="rId3" Type="http://schemas.openxmlformats.org/officeDocument/2006/relationships/image" Target="media/image29.png"/><Relationship Id="rId7" Type="http://schemas.openxmlformats.org/officeDocument/2006/relationships/image" Target="media/image17.png"/><Relationship Id="rId2" Type="http://schemas.openxmlformats.org/officeDocument/2006/relationships/image" Target="media/image35.svg"/><Relationship Id="rId1" Type="http://schemas.openxmlformats.org/officeDocument/2006/relationships/image" Target="media/image34.png"/><Relationship Id="rId6" Type="http://schemas.openxmlformats.org/officeDocument/2006/relationships/image" Target="media/image31.svg"/><Relationship Id="rId11" Type="http://schemas.openxmlformats.org/officeDocument/2006/relationships/image" Target="media/image44.png"/><Relationship Id="rId5" Type="http://schemas.openxmlformats.org/officeDocument/2006/relationships/image" Target="media/image12.png"/><Relationship Id="rId10" Type="http://schemas.openxmlformats.org/officeDocument/2006/relationships/image" Target="media/image43.png"/><Relationship Id="rId4" Type="http://schemas.openxmlformats.org/officeDocument/2006/relationships/image" Target="media/image30.svg"/><Relationship Id="rId9" Type="http://schemas.openxmlformats.org/officeDocument/2006/relationships/image" Target="media/image4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9.sv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12" Type="http://schemas.openxmlformats.org/officeDocument/2006/relationships/image" Target="media/image16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11" Type="http://schemas.openxmlformats.org/officeDocument/2006/relationships/image" Target="media/image15.png"/><Relationship Id="rId5" Type="http://schemas.openxmlformats.org/officeDocument/2006/relationships/image" Target="media/image6.png"/><Relationship Id="rId10" Type="http://schemas.openxmlformats.org/officeDocument/2006/relationships/image" Target="media/image14.png"/><Relationship Id="rId4" Type="http://schemas.openxmlformats.org/officeDocument/2006/relationships/image" Target="media/image5.svg"/><Relationship Id="rId9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9.svg"/><Relationship Id="rId13" Type="http://schemas.openxmlformats.org/officeDocument/2006/relationships/image" Target="media/image1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12" Type="http://schemas.openxmlformats.org/officeDocument/2006/relationships/image" Target="media/image41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11" Type="http://schemas.openxmlformats.org/officeDocument/2006/relationships/image" Target="media/image40.png"/><Relationship Id="rId5" Type="http://schemas.openxmlformats.org/officeDocument/2006/relationships/image" Target="media/image6.png"/><Relationship Id="rId10" Type="http://schemas.openxmlformats.org/officeDocument/2006/relationships/image" Target="media/image39.png"/><Relationship Id="rId4" Type="http://schemas.openxmlformats.org/officeDocument/2006/relationships/image" Target="media/image5.svg"/><Relationship Id="rId9" Type="http://schemas.openxmlformats.org/officeDocument/2006/relationships/image" Target="media/image3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da%20Auliana\AppData\Roaming\Microsoft\Templates\Report%20(Executiv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0203E90F714AF5AB7B1470D101B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8B3BE3-EB7C-4F02-B6C4-D576334E2AB8}"/>
      </w:docPartPr>
      <w:docPartBody>
        <w:p w:rsidR="005E03BC" w:rsidRDefault="007D190F">
          <w:pPr>
            <w:pStyle w:val="E30203E90F714AF5AB7B1470D101BF66"/>
          </w:pPr>
          <w:r w:rsidRPr="008A25CD">
            <w:rPr>
              <w:b/>
              <w:sz w:val="60"/>
              <w:szCs w:val="60"/>
            </w:rPr>
            <w:t>Type the document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charset w:val="80"/>
    <w:family w:val="swiss"/>
    <w:pitch w:val="variable"/>
    <w:sig w:usb0="E00002FF" w:usb1="6AC7FFFF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AD8"/>
    <w:rsid w:val="00081C94"/>
    <w:rsid w:val="00203C7E"/>
    <w:rsid w:val="00352D7A"/>
    <w:rsid w:val="0042432F"/>
    <w:rsid w:val="004B4CFF"/>
    <w:rsid w:val="004E451D"/>
    <w:rsid w:val="005E03BC"/>
    <w:rsid w:val="00631782"/>
    <w:rsid w:val="00671BF1"/>
    <w:rsid w:val="00701A46"/>
    <w:rsid w:val="00767A5B"/>
    <w:rsid w:val="00790677"/>
    <w:rsid w:val="007D190F"/>
    <w:rsid w:val="007D36BF"/>
    <w:rsid w:val="008F08D8"/>
    <w:rsid w:val="00954AD8"/>
    <w:rsid w:val="009A2964"/>
    <w:rsid w:val="009A4900"/>
    <w:rsid w:val="009C600E"/>
    <w:rsid w:val="00A544E2"/>
    <w:rsid w:val="00BB0A36"/>
    <w:rsid w:val="00C20079"/>
    <w:rsid w:val="00C2098A"/>
    <w:rsid w:val="00E54294"/>
    <w:rsid w:val="00E91794"/>
    <w:rsid w:val="00FE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customStyle="1" w:styleId="E30203E90F714AF5AB7B1470D101BF66">
    <w:name w:val="E30203E90F714AF5AB7B1470D101BF66"/>
  </w:style>
  <w:style w:type="character" w:styleId="Tempatpenampungteks">
    <w:name w:val="Placeholder Text"/>
    <w:basedOn w:val="FontParagrafDefault"/>
    <w:uiPriority w:val="99"/>
    <w:semiHidden/>
    <w:rsid w:val="00954AD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6.jpeg"/></Relationships>
</file>

<file path=word/theme/theme1.xml><?xml version="1.0" encoding="utf-8"?>
<a:theme xmlns:a="http://schemas.openxmlformats.org/drawingml/2006/main" name="Executive">
  <a:themeElements>
    <a:clrScheme name="Custom 224">
      <a:dk1>
        <a:sysClr val="windowText" lastClr="000000"/>
      </a:dk1>
      <a:lt1>
        <a:sysClr val="window" lastClr="FFFFFF"/>
      </a:lt1>
      <a:dk2>
        <a:srgbClr val="F3642C"/>
      </a:dk2>
      <a:lt2>
        <a:srgbClr val="E4E9EF"/>
      </a:lt2>
      <a:accent1>
        <a:srgbClr val="3F1D5A"/>
      </a:accent1>
      <a:accent2>
        <a:srgbClr val="F79E28"/>
      </a:accent2>
      <a:accent3>
        <a:srgbClr val="272063"/>
      </a:accent3>
      <a:accent4>
        <a:srgbClr val="70C6DB"/>
      </a:accent4>
      <a:accent5>
        <a:srgbClr val="214461"/>
      </a:accent5>
      <a:accent6>
        <a:srgbClr val="758085"/>
      </a:accent6>
      <a:hlink>
        <a:srgbClr val="F3642C"/>
      </a:hlink>
      <a:folHlink>
        <a:srgbClr val="B2B2B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xecutiv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50000">
              <a:schemeClr val="phClr">
                <a:tint val="80000"/>
                <a:satMod val="250000"/>
              </a:schemeClr>
            </a:gs>
            <a:gs pos="76000">
              <a:schemeClr val="phClr">
                <a:tint val="90000"/>
                <a:shade val="90000"/>
                <a:satMod val="200000"/>
              </a:schemeClr>
            </a:gs>
            <a:gs pos="92000">
              <a:schemeClr val="phClr">
                <a:tint val="90000"/>
                <a:shade val="70000"/>
                <a:satMod val="250000"/>
              </a:schemeClr>
            </a:gs>
          </a:gsLst>
          <a:path path="circle">
            <a:fillToRect l="50000" t="50000" r="50000" b="50000"/>
          </a:path>
        </a:gradFill>
        <a:blipFill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B392F0-2E8B-48A9-964E-E0437DD508A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454E31E0-8CDD-4EA3-A445-F9056409D4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9CA3CB-B258-4656-B13F-C282AC27B6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(Executive design)</Template>
  <TotalTime>0</TotalTime>
  <Pages>22</Pages>
  <Words>3124</Words>
  <Characters>17810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IKU / IKT
POLITEKNIK SUKABUMI</vt:lpstr>
    </vt:vector>
  </TitlesOfParts>
  <Company/>
  <LinksUpToDate>false</LinksUpToDate>
  <CharactersWithSpaces>20893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IKU / IKT
POLITEKNIK SUKABUMI</dc:title>
  <dc:subject>Tahun 2021 – 2025</dc:subject>
  <dc:creator/>
  <cp:lastModifiedBy/>
  <cp:revision>1</cp:revision>
  <dcterms:created xsi:type="dcterms:W3CDTF">2024-12-21T04:42:00Z</dcterms:created>
  <dcterms:modified xsi:type="dcterms:W3CDTF">2026-07-20T02:21:00Z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